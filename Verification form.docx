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17FB" w14:textId="77777777" w:rsidR="00BA0A28" w:rsidRDefault="006B778F" w:rsidP="00BA0A28">
      <w:pPr>
        <w:spacing w:after="0" w:line="240" w:lineRule="auto"/>
        <w:ind w:left="-284" w:hanging="142"/>
        <w:rPr>
          <w:b/>
          <w:noProof/>
          <w:color w:val="2C449B"/>
          <w:sz w:val="44"/>
          <w:szCs w:val="44"/>
        </w:rPr>
      </w:pPr>
      <w:bookmarkStart w:id="0" w:name="_Hlk508113249"/>
      <w:r>
        <w:rPr>
          <w:b/>
          <w:noProof/>
          <w:color w:val="2C449B"/>
          <w:sz w:val="44"/>
          <w:szCs w:val="44"/>
        </w:rPr>
        <w:t>VERIFICATION</w:t>
      </w:r>
    </w:p>
    <w:tbl>
      <w:tblPr>
        <w:tblStyle w:val="TableGrid1"/>
        <w:tblW w:w="10065" w:type="dxa"/>
        <w:tblInd w:w="-431" w:type="dxa"/>
        <w:tblLook w:val="04A0" w:firstRow="1" w:lastRow="0" w:firstColumn="1" w:lastColumn="0" w:noHBand="0" w:noVBand="1"/>
      </w:tblPr>
      <w:tblGrid>
        <w:gridCol w:w="1112"/>
        <w:gridCol w:w="4012"/>
        <w:gridCol w:w="819"/>
        <w:gridCol w:w="4122"/>
      </w:tblGrid>
      <w:tr w:rsidR="006B778F" w:rsidRPr="00BA0A28" w14:paraId="293DF14B" w14:textId="77777777" w:rsidTr="00BA0A28">
        <w:tc>
          <w:tcPr>
            <w:tcW w:w="995" w:type="dxa"/>
            <w:tcBorders>
              <w:right w:val="nil"/>
            </w:tcBorders>
          </w:tcPr>
          <w:p w14:paraId="52C0B82C" w14:textId="77777777" w:rsidR="006B778F" w:rsidRPr="00BA0A28" w:rsidRDefault="006B778F" w:rsidP="006B778F">
            <w:pPr>
              <w:rPr>
                <w:b/>
                <w:noProof/>
                <w:sz w:val="20"/>
              </w:rPr>
            </w:pPr>
            <w:bookmarkStart w:id="1" w:name="_Hlk508113258"/>
            <w:r w:rsidRPr="00BA0A28">
              <w:rPr>
                <w:b/>
                <w:noProof/>
                <w:sz w:val="20"/>
              </w:rPr>
              <w:t>PROJECT:</w:t>
            </w:r>
          </w:p>
        </w:tc>
        <w:tc>
          <w:tcPr>
            <w:tcW w:w="4078" w:type="dxa"/>
            <w:tcBorders>
              <w:left w:val="nil"/>
              <w:right w:val="nil"/>
            </w:tcBorders>
          </w:tcPr>
          <w:p w14:paraId="46664E78" w14:textId="77777777" w:rsidR="006B778F" w:rsidRPr="00BA0A28" w:rsidRDefault="006B778F" w:rsidP="006B778F">
            <w:pPr>
              <w:rPr>
                <w:sz w:val="20"/>
                <w:szCs w:val="20"/>
              </w:rPr>
            </w:pPr>
          </w:p>
        </w:tc>
        <w:tc>
          <w:tcPr>
            <w:tcW w:w="819" w:type="dxa"/>
            <w:tcBorders>
              <w:left w:val="nil"/>
              <w:right w:val="nil"/>
            </w:tcBorders>
          </w:tcPr>
          <w:p w14:paraId="5DDD2D4E" w14:textId="77777777" w:rsidR="006B778F" w:rsidRPr="00BA0A28" w:rsidRDefault="006B778F" w:rsidP="006B778F">
            <w:pPr>
              <w:rPr>
                <w:b/>
                <w:noProof/>
                <w:sz w:val="20"/>
              </w:rPr>
            </w:pPr>
            <w:r w:rsidRPr="00BA0A28">
              <w:rPr>
                <w:b/>
                <w:noProof/>
                <w:sz w:val="20"/>
              </w:rPr>
              <w:t>REF:</w:t>
            </w:r>
          </w:p>
        </w:tc>
        <w:sdt>
          <w:sdtPr>
            <w:alias w:val="Doc No"/>
            <w:tag w:val=""/>
            <w:id w:val="-1733071320"/>
            <w:placeholder>
              <w:docPart w:val="A0D7395DC173437DA3EDD4AA93294C92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tc>
              <w:tcPr>
                <w:tcW w:w="4173" w:type="dxa"/>
                <w:tcBorders>
                  <w:left w:val="nil"/>
                </w:tcBorders>
              </w:tcPr>
              <w:p w14:paraId="091FEFC4" w14:textId="77777777" w:rsidR="006B778F" w:rsidRPr="00BA0A28" w:rsidRDefault="002E3E94" w:rsidP="006B778F">
                <w:pPr>
                  <w:spacing w:line="276" w:lineRule="auto"/>
                  <w:rPr>
                    <w:sz w:val="20"/>
                    <w:szCs w:val="20"/>
                  </w:rPr>
                </w:pPr>
                <w:r>
                  <w:t>PXXXX-XXX-VER-XXXX</w:t>
                </w:r>
              </w:p>
            </w:tc>
          </w:sdtContent>
        </w:sdt>
      </w:tr>
      <w:tr w:rsidR="006B778F" w:rsidRPr="00BA0A28" w14:paraId="2086C189" w14:textId="77777777" w:rsidTr="00BA0A28">
        <w:tc>
          <w:tcPr>
            <w:tcW w:w="995" w:type="dxa"/>
            <w:tcBorders>
              <w:right w:val="nil"/>
            </w:tcBorders>
          </w:tcPr>
          <w:p w14:paraId="485EA1D6" w14:textId="77777777" w:rsidR="006B778F" w:rsidRPr="00BA0A28" w:rsidRDefault="006B778F" w:rsidP="006B778F">
            <w:pPr>
              <w:rPr>
                <w:b/>
                <w:noProof/>
                <w:sz w:val="20"/>
              </w:rPr>
            </w:pPr>
            <w:r>
              <w:rPr>
                <w:b/>
                <w:noProof/>
                <w:sz w:val="20"/>
              </w:rPr>
              <w:t>DESIGNER</w:t>
            </w:r>
            <w:r w:rsidRPr="00BA0A28">
              <w:rPr>
                <w:b/>
                <w:noProof/>
                <w:sz w:val="20"/>
              </w:rPr>
              <w:t>:</w:t>
            </w:r>
          </w:p>
        </w:tc>
        <w:tc>
          <w:tcPr>
            <w:tcW w:w="4078" w:type="dxa"/>
            <w:tcBorders>
              <w:left w:val="nil"/>
              <w:right w:val="nil"/>
            </w:tcBorders>
          </w:tcPr>
          <w:p w14:paraId="7173758B" w14:textId="77777777" w:rsidR="006B778F" w:rsidRPr="00BA0A28" w:rsidRDefault="006B778F" w:rsidP="006B778F">
            <w:pPr>
              <w:rPr>
                <w:sz w:val="20"/>
                <w:szCs w:val="20"/>
              </w:rPr>
            </w:pPr>
          </w:p>
        </w:tc>
        <w:tc>
          <w:tcPr>
            <w:tcW w:w="819" w:type="dxa"/>
            <w:tcBorders>
              <w:left w:val="nil"/>
              <w:right w:val="nil"/>
            </w:tcBorders>
          </w:tcPr>
          <w:p w14:paraId="7571376D" w14:textId="77777777" w:rsidR="006B778F" w:rsidRPr="00BA0A28" w:rsidRDefault="006B778F" w:rsidP="006B778F">
            <w:pPr>
              <w:rPr>
                <w:b/>
                <w:noProof/>
                <w:sz w:val="20"/>
              </w:rPr>
            </w:pPr>
            <w:r w:rsidRPr="00BA0A28">
              <w:rPr>
                <w:b/>
                <w:noProof/>
                <w:sz w:val="20"/>
              </w:rPr>
              <w:t>REV:</w:t>
            </w:r>
          </w:p>
        </w:tc>
        <w:tc>
          <w:tcPr>
            <w:tcW w:w="4173" w:type="dxa"/>
            <w:tcBorders>
              <w:left w:val="nil"/>
            </w:tcBorders>
          </w:tcPr>
          <w:p w14:paraId="13683A06" w14:textId="77777777" w:rsidR="006B778F" w:rsidRPr="00BA0A28" w:rsidRDefault="006B778F" w:rsidP="006B778F">
            <w:pPr>
              <w:spacing w:line="276" w:lineRule="auto"/>
              <w:rPr>
                <w:sz w:val="20"/>
                <w:szCs w:val="20"/>
              </w:rPr>
            </w:pPr>
            <w:r w:rsidRPr="00BA0A28">
              <w:rPr>
                <w:sz w:val="20"/>
                <w:szCs w:val="20"/>
              </w:rPr>
              <w:t>0</w:t>
            </w:r>
            <w:r w:rsidR="004E626B">
              <w:rPr>
                <w:sz w:val="20"/>
                <w:szCs w:val="20"/>
              </w:rPr>
              <w:t>2</w:t>
            </w:r>
          </w:p>
        </w:tc>
      </w:tr>
      <w:tr w:rsidR="006B778F" w:rsidRPr="00BA0A28" w14:paraId="3735D9FB" w14:textId="77777777" w:rsidTr="00BA0A28">
        <w:tc>
          <w:tcPr>
            <w:tcW w:w="995" w:type="dxa"/>
            <w:tcBorders>
              <w:right w:val="nil"/>
            </w:tcBorders>
          </w:tcPr>
          <w:p w14:paraId="6CBB77F0" w14:textId="77777777" w:rsidR="006B778F" w:rsidRPr="00BA0A28" w:rsidRDefault="006B778F" w:rsidP="006B778F">
            <w:pPr>
              <w:rPr>
                <w:b/>
                <w:noProof/>
                <w:sz w:val="20"/>
              </w:rPr>
            </w:pPr>
            <w:r>
              <w:rPr>
                <w:b/>
                <w:noProof/>
                <w:sz w:val="20"/>
              </w:rPr>
              <w:t>VERIFIER:</w:t>
            </w:r>
          </w:p>
        </w:tc>
        <w:tc>
          <w:tcPr>
            <w:tcW w:w="4078" w:type="dxa"/>
            <w:tcBorders>
              <w:left w:val="nil"/>
              <w:right w:val="nil"/>
            </w:tcBorders>
          </w:tcPr>
          <w:p w14:paraId="6EF523DA" w14:textId="77777777" w:rsidR="006B778F" w:rsidRPr="00BA0A28" w:rsidRDefault="006B778F" w:rsidP="006B778F">
            <w:pPr>
              <w:rPr>
                <w:sz w:val="20"/>
                <w:szCs w:val="20"/>
              </w:rPr>
            </w:pPr>
          </w:p>
        </w:tc>
        <w:tc>
          <w:tcPr>
            <w:tcW w:w="819" w:type="dxa"/>
            <w:tcBorders>
              <w:left w:val="nil"/>
              <w:right w:val="nil"/>
            </w:tcBorders>
          </w:tcPr>
          <w:p w14:paraId="4D6D512A" w14:textId="77777777" w:rsidR="006B778F" w:rsidRPr="00BA0A28" w:rsidRDefault="006B778F" w:rsidP="006B778F">
            <w:pPr>
              <w:rPr>
                <w:b/>
                <w:noProof/>
                <w:sz w:val="20"/>
              </w:rPr>
            </w:pPr>
            <w:r w:rsidRPr="00BA0A28">
              <w:rPr>
                <w:b/>
                <w:noProof/>
                <w:sz w:val="20"/>
              </w:rPr>
              <w:t>DATE:</w:t>
            </w:r>
          </w:p>
        </w:tc>
        <w:sdt>
          <w:sdtPr>
            <w:rPr>
              <w:sz w:val="20"/>
              <w:szCs w:val="20"/>
            </w:rPr>
            <w:alias w:val="Publish Date"/>
            <w:tag w:val=""/>
            <w:id w:val="-908611441"/>
            <w:placeholder>
              <w:docPart w:val="A493EBA1474A45378945F1B7317792CB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5-03-31T00:00:00Z"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4173" w:type="dxa"/>
                <w:tcBorders>
                  <w:left w:val="nil"/>
                </w:tcBorders>
              </w:tcPr>
              <w:p w14:paraId="75CF928B" w14:textId="77777777" w:rsidR="006B778F" w:rsidRPr="00BA0A28" w:rsidRDefault="004E626B" w:rsidP="006B778F">
                <w:pPr>
                  <w:spacing w:line="276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lang w:val="en-AU"/>
                  </w:rPr>
                  <w:t>31/03/2025</w:t>
                </w:r>
              </w:p>
            </w:tc>
          </w:sdtContent>
        </w:sdt>
      </w:tr>
      <w:tr w:rsidR="006B778F" w:rsidRPr="00BA0A28" w14:paraId="0948FD7D" w14:textId="77777777" w:rsidTr="00BA0A28">
        <w:tc>
          <w:tcPr>
            <w:tcW w:w="995" w:type="dxa"/>
            <w:tcBorders>
              <w:right w:val="nil"/>
            </w:tcBorders>
          </w:tcPr>
          <w:p w14:paraId="27F832D9" w14:textId="77777777" w:rsidR="006B778F" w:rsidRPr="00BA0A28" w:rsidRDefault="006B778F" w:rsidP="006B778F">
            <w:pPr>
              <w:rPr>
                <w:b/>
                <w:noProof/>
                <w:sz w:val="20"/>
              </w:rPr>
            </w:pPr>
            <w:r>
              <w:rPr>
                <w:b/>
                <w:noProof/>
                <w:sz w:val="20"/>
              </w:rPr>
              <w:t>PACKAGE</w:t>
            </w:r>
            <w:r w:rsidRPr="00BA0A28">
              <w:rPr>
                <w:b/>
                <w:noProof/>
                <w:sz w:val="20"/>
              </w:rPr>
              <w:t>:</w:t>
            </w:r>
          </w:p>
        </w:tc>
        <w:tc>
          <w:tcPr>
            <w:tcW w:w="4078" w:type="dxa"/>
            <w:tcBorders>
              <w:left w:val="nil"/>
              <w:right w:val="nil"/>
            </w:tcBorders>
          </w:tcPr>
          <w:p w14:paraId="77C37F4D" w14:textId="77777777" w:rsidR="006B778F" w:rsidRPr="00BA0A28" w:rsidRDefault="006B778F" w:rsidP="006B778F">
            <w:pPr>
              <w:pStyle w:val="Header"/>
              <w:tabs>
                <w:tab w:val="center" w:pos="1931"/>
                <w:tab w:val="right" w:pos="3862"/>
              </w:tabs>
            </w:pPr>
          </w:p>
        </w:tc>
        <w:tc>
          <w:tcPr>
            <w:tcW w:w="819" w:type="dxa"/>
            <w:tcBorders>
              <w:left w:val="nil"/>
              <w:right w:val="nil"/>
            </w:tcBorders>
          </w:tcPr>
          <w:p w14:paraId="21F7B053" w14:textId="77777777" w:rsidR="006B778F" w:rsidRPr="00BA0A28" w:rsidRDefault="006B778F" w:rsidP="006B778F">
            <w:pPr>
              <w:rPr>
                <w:b/>
                <w:noProof/>
                <w:sz w:val="20"/>
              </w:rPr>
            </w:pPr>
            <w:r w:rsidRPr="00BA0A28">
              <w:rPr>
                <w:b/>
                <w:noProof/>
                <w:sz w:val="20"/>
              </w:rPr>
              <w:t>PAGES:</w:t>
            </w:r>
          </w:p>
        </w:tc>
        <w:tc>
          <w:tcPr>
            <w:tcW w:w="4173" w:type="dxa"/>
            <w:tcBorders>
              <w:left w:val="nil"/>
            </w:tcBorders>
          </w:tcPr>
          <w:p w14:paraId="363423AA" w14:textId="77777777" w:rsidR="006B778F" w:rsidRPr="00BA0A28" w:rsidRDefault="004E626B" w:rsidP="006B778F">
            <w:pPr>
              <w:spacing w:line="276" w:lineRule="auto"/>
              <w:rPr>
                <w:sz w:val="20"/>
                <w:szCs w:val="20"/>
              </w:rPr>
            </w:pPr>
            <w:fldSimple w:instr=" NUMPAGES  \* Arabic  \* MERGEFORMAT ">
              <w:r w:rsidR="00EA3906">
                <w:rPr>
                  <w:noProof/>
                </w:rPr>
                <w:t>2</w:t>
              </w:r>
            </w:fldSimple>
          </w:p>
        </w:tc>
      </w:tr>
    </w:tbl>
    <w:bookmarkEnd w:id="0"/>
    <w:bookmarkEnd w:id="1"/>
    <w:p w14:paraId="503157E3" w14:textId="77777777" w:rsidR="00BA0A28" w:rsidRDefault="00195938" w:rsidP="00195938">
      <w:pPr>
        <w:pStyle w:val="InnovisH1"/>
        <w:spacing w:before="0" w:after="0" w:afterAutospacing="0"/>
      </w:pPr>
      <w:r>
        <w:t>Documents to be Verified</w:t>
      </w:r>
    </w:p>
    <w:tbl>
      <w:tblPr>
        <w:tblStyle w:val="InnovisT1"/>
        <w:tblW w:w="0" w:type="auto"/>
        <w:tblLook w:val="04A0" w:firstRow="1" w:lastRow="0" w:firstColumn="1" w:lastColumn="0" w:noHBand="0" w:noVBand="1"/>
      </w:tblPr>
      <w:tblGrid>
        <w:gridCol w:w="7647"/>
        <w:gridCol w:w="992"/>
        <w:gridCol w:w="699"/>
      </w:tblGrid>
      <w:tr w:rsidR="00195938" w14:paraId="28D96406" w14:textId="77777777" w:rsidTr="001959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7" w:type="dxa"/>
          </w:tcPr>
          <w:p w14:paraId="10057124" w14:textId="77777777" w:rsidR="00195938" w:rsidRPr="009712CC" w:rsidRDefault="00195938" w:rsidP="00195938">
            <w:r>
              <w:t>Name of Document</w:t>
            </w:r>
          </w:p>
        </w:tc>
        <w:tc>
          <w:tcPr>
            <w:tcW w:w="992" w:type="dxa"/>
          </w:tcPr>
          <w:p w14:paraId="3BD2251B" w14:textId="77777777" w:rsidR="00195938" w:rsidRPr="009712CC" w:rsidRDefault="00195938" w:rsidP="001959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Revision Number</w:t>
            </w:r>
          </w:p>
        </w:tc>
        <w:tc>
          <w:tcPr>
            <w:tcW w:w="699" w:type="dxa"/>
          </w:tcPr>
          <w:p w14:paraId="07E64B0A" w14:textId="77777777" w:rsidR="00195938" w:rsidRDefault="00195938" w:rsidP="001959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195938" w14:paraId="0A259231" w14:textId="77777777" w:rsidTr="00195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7" w:type="dxa"/>
          </w:tcPr>
          <w:p w14:paraId="36DF0628" w14:textId="77777777" w:rsidR="00195938" w:rsidRPr="009712CC" w:rsidRDefault="00195938" w:rsidP="00195938"/>
        </w:tc>
        <w:tc>
          <w:tcPr>
            <w:tcW w:w="992" w:type="dxa"/>
          </w:tcPr>
          <w:p w14:paraId="24FC0D6A" w14:textId="77777777" w:rsidR="00195938" w:rsidRPr="009712CC" w:rsidRDefault="00195938" w:rsidP="00195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14:paraId="749B7006" w14:textId="77777777" w:rsidR="00195938" w:rsidRDefault="00195938" w:rsidP="00195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95938" w14:paraId="45E2B63F" w14:textId="77777777" w:rsidTr="00195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7" w:type="dxa"/>
          </w:tcPr>
          <w:p w14:paraId="5E660697" w14:textId="77777777" w:rsidR="00195938" w:rsidRPr="009712CC" w:rsidRDefault="00195938" w:rsidP="00195938"/>
        </w:tc>
        <w:tc>
          <w:tcPr>
            <w:tcW w:w="992" w:type="dxa"/>
          </w:tcPr>
          <w:p w14:paraId="0B17AFD1" w14:textId="77777777" w:rsidR="00195938" w:rsidRPr="009712CC" w:rsidRDefault="00195938" w:rsidP="001959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14:paraId="26C09A0D" w14:textId="77777777" w:rsidR="00195938" w:rsidRDefault="00195938" w:rsidP="001959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95938" w14:paraId="2360704E" w14:textId="77777777" w:rsidTr="00195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7" w:type="dxa"/>
          </w:tcPr>
          <w:p w14:paraId="25765A57" w14:textId="77777777" w:rsidR="00195938" w:rsidRPr="009712CC" w:rsidRDefault="00195938" w:rsidP="00195938"/>
        </w:tc>
        <w:tc>
          <w:tcPr>
            <w:tcW w:w="992" w:type="dxa"/>
          </w:tcPr>
          <w:p w14:paraId="48749213" w14:textId="77777777" w:rsidR="00195938" w:rsidRPr="009712CC" w:rsidRDefault="00195938" w:rsidP="00195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14:paraId="3B14ADE8" w14:textId="77777777" w:rsidR="00195938" w:rsidRDefault="00195938" w:rsidP="00195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95938" w14:paraId="5236796D" w14:textId="77777777" w:rsidTr="00195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7" w:type="dxa"/>
          </w:tcPr>
          <w:p w14:paraId="45C11DB4" w14:textId="77777777" w:rsidR="00195938" w:rsidRPr="009712CC" w:rsidRDefault="00195938" w:rsidP="00195938"/>
        </w:tc>
        <w:tc>
          <w:tcPr>
            <w:tcW w:w="992" w:type="dxa"/>
          </w:tcPr>
          <w:p w14:paraId="1C9D532A" w14:textId="77777777" w:rsidR="00195938" w:rsidRPr="009712CC" w:rsidRDefault="00195938" w:rsidP="001959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14:paraId="5A8C44C1" w14:textId="77777777" w:rsidR="00195938" w:rsidRPr="009712CC" w:rsidRDefault="00195938" w:rsidP="001959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95938" w14:paraId="13F92752" w14:textId="77777777" w:rsidTr="00195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7" w:type="dxa"/>
          </w:tcPr>
          <w:p w14:paraId="0EDD3839" w14:textId="77777777" w:rsidR="00195938" w:rsidRPr="009712CC" w:rsidRDefault="00195938" w:rsidP="00195938"/>
        </w:tc>
        <w:tc>
          <w:tcPr>
            <w:tcW w:w="992" w:type="dxa"/>
          </w:tcPr>
          <w:p w14:paraId="57C28C37" w14:textId="77777777" w:rsidR="00195938" w:rsidRPr="009712CC" w:rsidRDefault="00195938" w:rsidP="00195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14:paraId="5D8A0BF2" w14:textId="77777777" w:rsidR="00195938" w:rsidRPr="009712CC" w:rsidRDefault="00195938" w:rsidP="00195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866378D" w14:textId="77777777" w:rsidR="00DE7E53" w:rsidRDefault="00195938" w:rsidP="00195938">
      <w:pPr>
        <w:pStyle w:val="InnovisH1"/>
        <w:spacing w:before="0" w:after="0" w:afterAutospacing="0"/>
      </w:pPr>
      <w:r>
        <w:t>Verification Method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"/>
        <w:gridCol w:w="4132"/>
        <w:gridCol w:w="425"/>
        <w:gridCol w:w="4131"/>
      </w:tblGrid>
      <w:tr w:rsidR="00195938" w14:paraId="0D367CE0" w14:textId="77777777" w:rsidTr="00195938">
        <w:sdt>
          <w:sdtPr>
            <w:id w:val="-20959274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6" w:type="dxa"/>
              </w:tcPr>
              <w:p w14:paraId="646DEFFE" w14:textId="77777777" w:rsidR="00195938" w:rsidRDefault="00D3311B" w:rsidP="00195938">
                <w:pPr>
                  <w:pStyle w:val="InnovisNormal"/>
                  <w:spacing w:after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132" w:type="dxa"/>
          </w:tcPr>
          <w:p w14:paraId="689CBFF5" w14:textId="77777777" w:rsidR="00195938" w:rsidRDefault="00195938" w:rsidP="00195938">
            <w:pPr>
              <w:pStyle w:val="InnovisNormal"/>
              <w:spacing w:after="0"/>
            </w:pPr>
            <w:r>
              <w:t>Comparison with Proven Design</w:t>
            </w:r>
          </w:p>
        </w:tc>
        <w:sdt>
          <w:sdtPr>
            <w:id w:val="-13837769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607D0E4A" w14:textId="77777777" w:rsidR="00195938" w:rsidRDefault="00D3311B" w:rsidP="00195938">
                <w:pPr>
                  <w:pStyle w:val="InnovisNormal"/>
                  <w:spacing w:after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131" w:type="dxa"/>
          </w:tcPr>
          <w:p w14:paraId="389A297D" w14:textId="77777777" w:rsidR="00195938" w:rsidRDefault="00195938" w:rsidP="00195938">
            <w:pPr>
              <w:pStyle w:val="InnovisNormal"/>
              <w:spacing w:after="0"/>
            </w:pPr>
            <w:r>
              <w:t>Readability / Completeness / Accuracy</w:t>
            </w:r>
          </w:p>
        </w:tc>
      </w:tr>
      <w:tr w:rsidR="00195938" w14:paraId="581027D9" w14:textId="77777777" w:rsidTr="00195938">
        <w:sdt>
          <w:sdtPr>
            <w:id w:val="7470004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6" w:type="dxa"/>
              </w:tcPr>
              <w:p w14:paraId="7E615664" w14:textId="77777777" w:rsidR="00195938" w:rsidRDefault="00D3311B" w:rsidP="00195938">
                <w:pPr>
                  <w:pStyle w:val="InnovisNormal"/>
                  <w:spacing w:after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132" w:type="dxa"/>
          </w:tcPr>
          <w:p w14:paraId="773C434B" w14:textId="77777777" w:rsidR="00195938" w:rsidRDefault="00195938" w:rsidP="00195938">
            <w:pPr>
              <w:pStyle w:val="InnovisNormal"/>
              <w:spacing w:after="0"/>
            </w:pPr>
            <w:r>
              <w:t xml:space="preserve">Checking Calculations </w:t>
            </w:r>
          </w:p>
        </w:tc>
        <w:sdt>
          <w:sdtPr>
            <w:id w:val="18563079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5DEE95F2" w14:textId="77777777" w:rsidR="00195938" w:rsidRDefault="00195938" w:rsidP="00195938">
                <w:pPr>
                  <w:pStyle w:val="InnovisNormal"/>
                  <w:spacing w:after="0"/>
                </w:pPr>
                <w:r w:rsidRPr="0046099C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4131" w:type="dxa"/>
          </w:tcPr>
          <w:p w14:paraId="24FB4EF1" w14:textId="77777777" w:rsidR="00195938" w:rsidRDefault="00195938" w:rsidP="00195938">
            <w:pPr>
              <w:pStyle w:val="InnovisNormal"/>
              <w:spacing w:after="0"/>
            </w:pPr>
            <w:r>
              <w:t>Independent Proof Calculations</w:t>
            </w:r>
          </w:p>
        </w:tc>
      </w:tr>
      <w:tr w:rsidR="00195938" w14:paraId="2B201A75" w14:textId="77777777" w:rsidTr="00195938">
        <w:sdt>
          <w:sdtPr>
            <w:id w:val="-1930078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6" w:type="dxa"/>
              </w:tcPr>
              <w:p w14:paraId="7ED5A7CA" w14:textId="77777777" w:rsidR="00195938" w:rsidRDefault="00D3311B" w:rsidP="00195938">
                <w:pPr>
                  <w:pStyle w:val="InnovisNormal"/>
                  <w:spacing w:after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132" w:type="dxa"/>
          </w:tcPr>
          <w:p w14:paraId="6592E92A" w14:textId="77777777" w:rsidR="00195938" w:rsidRDefault="00195938" w:rsidP="00195938">
            <w:pPr>
              <w:pStyle w:val="InnovisNormal"/>
              <w:spacing w:after="0"/>
            </w:pPr>
            <w:r>
              <w:t>Independent Spot Calculations</w:t>
            </w:r>
          </w:p>
        </w:tc>
        <w:tc>
          <w:tcPr>
            <w:tcW w:w="425" w:type="dxa"/>
          </w:tcPr>
          <w:p w14:paraId="5007E8F7" w14:textId="77777777" w:rsidR="00195938" w:rsidRDefault="00195938" w:rsidP="00195938">
            <w:pPr>
              <w:pStyle w:val="InnovisNormal"/>
              <w:spacing w:after="0"/>
            </w:pPr>
          </w:p>
        </w:tc>
        <w:tc>
          <w:tcPr>
            <w:tcW w:w="4131" w:type="dxa"/>
          </w:tcPr>
          <w:p w14:paraId="5A813D78" w14:textId="77777777" w:rsidR="00195938" w:rsidRDefault="00195938" w:rsidP="00195938">
            <w:pPr>
              <w:pStyle w:val="InnovisNormal"/>
              <w:spacing w:after="0"/>
            </w:pPr>
          </w:p>
        </w:tc>
      </w:tr>
      <w:tr w:rsidR="00195938" w14:paraId="6B7AF822" w14:textId="77777777" w:rsidTr="00E4200A">
        <w:tc>
          <w:tcPr>
            <w:tcW w:w="9354" w:type="dxa"/>
            <w:gridSpan w:val="4"/>
          </w:tcPr>
          <w:p w14:paraId="09A3C9A2" w14:textId="77777777" w:rsidR="00195938" w:rsidRDefault="00195938" w:rsidP="00195938">
            <w:pPr>
              <w:pStyle w:val="InnovisNormal"/>
              <w:spacing w:after="0"/>
            </w:pPr>
            <w:r w:rsidRPr="00195938">
              <w:t>Other</w:t>
            </w:r>
            <w:r>
              <w:t>:</w:t>
            </w:r>
          </w:p>
        </w:tc>
      </w:tr>
    </w:tbl>
    <w:p w14:paraId="678E179A" w14:textId="77777777" w:rsidR="00195938" w:rsidRDefault="00195938" w:rsidP="00195938">
      <w:pPr>
        <w:pStyle w:val="InnovisH1"/>
        <w:spacing w:before="0" w:after="0" w:afterAutospacing="0"/>
      </w:pPr>
      <w:r>
        <w:t>Designers Statement</w:t>
      </w:r>
    </w:p>
    <w:p w14:paraId="512C5479" w14:textId="77777777" w:rsidR="00195938" w:rsidRPr="00195938" w:rsidRDefault="00195938" w:rsidP="00195938">
      <w:pPr>
        <w:pStyle w:val="InnovisNormal"/>
      </w:pPr>
      <w:r>
        <w:t>As the designer, I have considered the following and consider that these items have been adequately addressed within my design</w:t>
      </w:r>
      <w:r w:rsidR="00F71AC1">
        <w:t>:</w:t>
      </w:r>
    </w:p>
    <w:tbl>
      <w:tblPr>
        <w:tblStyle w:val="InnovisT1"/>
        <w:tblW w:w="9284" w:type="dxa"/>
        <w:tblLook w:val="0420" w:firstRow="1" w:lastRow="0" w:firstColumn="0" w:lastColumn="0" w:noHBand="0" w:noVBand="1"/>
      </w:tblPr>
      <w:tblGrid>
        <w:gridCol w:w="4032"/>
        <w:gridCol w:w="783"/>
        <w:gridCol w:w="3643"/>
        <w:gridCol w:w="826"/>
      </w:tblGrid>
      <w:tr w:rsidR="00F71AC1" w:rsidRPr="00F71AC1" w14:paraId="28BDB891" w14:textId="77777777" w:rsidTr="00F71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032" w:type="dxa"/>
          </w:tcPr>
          <w:p w14:paraId="2CB18485" w14:textId="77777777" w:rsidR="00F71AC1" w:rsidRPr="00F71AC1" w:rsidRDefault="00F71AC1" w:rsidP="00F71AC1">
            <w:r w:rsidRPr="00F71AC1">
              <w:t>Item</w:t>
            </w:r>
          </w:p>
        </w:tc>
        <w:tc>
          <w:tcPr>
            <w:tcW w:w="783" w:type="dxa"/>
          </w:tcPr>
          <w:p w14:paraId="31359EA3" w14:textId="77777777" w:rsidR="00F71AC1" w:rsidRPr="00F71AC1" w:rsidRDefault="00F71AC1" w:rsidP="00F71AC1">
            <w:pPr>
              <w:jc w:val="center"/>
            </w:pPr>
            <w:r w:rsidRPr="00F71AC1">
              <w:t>Y, N, N/A</w:t>
            </w:r>
          </w:p>
        </w:tc>
        <w:tc>
          <w:tcPr>
            <w:tcW w:w="3643" w:type="dxa"/>
          </w:tcPr>
          <w:p w14:paraId="71138F28" w14:textId="77777777" w:rsidR="00F71AC1" w:rsidRPr="00F71AC1" w:rsidRDefault="00F71AC1" w:rsidP="00F71AC1">
            <w:r w:rsidRPr="00F71AC1">
              <w:t>Item</w:t>
            </w:r>
          </w:p>
        </w:tc>
        <w:tc>
          <w:tcPr>
            <w:tcW w:w="826" w:type="dxa"/>
          </w:tcPr>
          <w:p w14:paraId="1667D75D" w14:textId="77777777" w:rsidR="00F71AC1" w:rsidRPr="00F71AC1" w:rsidRDefault="00F71AC1" w:rsidP="00F71AC1">
            <w:r w:rsidRPr="00F71AC1">
              <w:t>Y, N, N/A</w:t>
            </w:r>
          </w:p>
        </w:tc>
      </w:tr>
      <w:tr w:rsidR="00F71AC1" w:rsidRPr="00F71AC1" w14:paraId="42EC7025" w14:textId="77777777" w:rsidTr="00F7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032" w:type="dxa"/>
          </w:tcPr>
          <w:p w14:paraId="115E6BD8" w14:textId="77777777" w:rsidR="00F71AC1" w:rsidRDefault="00F71AC1" w:rsidP="00F71AC1">
            <w:r>
              <w:t>Project Design Brief / Preamble prepared and provided to verifier</w:t>
            </w:r>
          </w:p>
        </w:tc>
        <w:sdt>
          <w:sdtPr>
            <w:id w:val="-1664090150"/>
            <w:placeholder>
              <w:docPart w:val="B9DCC39782D84D41A69183F330A78D3B"/>
            </w:placeholder>
            <w:dropDownList>
              <w:listItem w:displayText="  " w:value="  "/>
              <w:listItem w:displayText="Y" w:value="Y"/>
              <w:listItem w:displayText="N" w:value="N"/>
              <w:listItem w:displayText="N/A" w:value="N/A"/>
            </w:dropDownList>
          </w:sdtPr>
          <w:sdtContent>
            <w:tc>
              <w:tcPr>
                <w:tcW w:w="783" w:type="dxa"/>
              </w:tcPr>
              <w:p w14:paraId="6E5BF6C9" w14:textId="77777777" w:rsidR="00F71AC1" w:rsidRDefault="002E3E94" w:rsidP="00F71AC1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  <w:tc>
          <w:tcPr>
            <w:tcW w:w="3643" w:type="dxa"/>
          </w:tcPr>
          <w:p w14:paraId="59177B7F" w14:textId="77777777" w:rsidR="00F71AC1" w:rsidRDefault="00F71AC1" w:rsidP="00F71AC1">
            <w:r>
              <w:t>Project Inputs are adequate and consistent</w:t>
            </w:r>
          </w:p>
        </w:tc>
        <w:sdt>
          <w:sdtPr>
            <w:id w:val="-356587076"/>
            <w:placeholder>
              <w:docPart w:val="5AA250CD36D3418F92A4F521448DA318"/>
            </w:placeholder>
            <w:dropDownList>
              <w:listItem w:displayText="  " w:value="  "/>
              <w:listItem w:displayText="Y" w:value="Y"/>
              <w:listItem w:displayText="N" w:value="N"/>
              <w:listItem w:displayText="N/A" w:value="N/A"/>
            </w:dropDownList>
          </w:sdtPr>
          <w:sdtContent>
            <w:tc>
              <w:tcPr>
                <w:tcW w:w="826" w:type="dxa"/>
              </w:tcPr>
              <w:p w14:paraId="74E9A85A" w14:textId="77777777" w:rsidR="00F71AC1" w:rsidRDefault="002E3E94" w:rsidP="00F71AC1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</w:tr>
      <w:tr w:rsidR="00F71AC1" w:rsidRPr="00F71AC1" w14:paraId="74DB2F96" w14:textId="77777777" w:rsidTr="00F71A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032" w:type="dxa"/>
          </w:tcPr>
          <w:p w14:paraId="03970134" w14:textId="77777777" w:rsidR="00F71AC1" w:rsidRDefault="00F71AC1" w:rsidP="00F71AC1">
            <w:r>
              <w:t>The output complies with local and statutory requirements</w:t>
            </w:r>
          </w:p>
        </w:tc>
        <w:sdt>
          <w:sdtPr>
            <w:id w:val="-1576275833"/>
            <w:placeholder>
              <w:docPart w:val="A89525CD5601469582D7B65BF2231662"/>
            </w:placeholder>
            <w:dropDownList>
              <w:listItem w:displayText="  " w:value="  "/>
              <w:listItem w:displayText="Y" w:value="Y"/>
              <w:listItem w:displayText="N" w:value="N"/>
              <w:listItem w:displayText="N/A" w:value="N/A"/>
            </w:dropDownList>
          </w:sdtPr>
          <w:sdtContent>
            <w:tc>
              <w:tcPr>
                <w:tcW w:w="783" w:type="dxa"/>
              </w:tcPr>
              <w:p w14:paraId="5315DF7D" w14:textId="77777777" w:rsidR="00F71AC1" w:rsidRDefault="002E3E94" w:rsidP="00F71AC1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  <w:tc>
          <w:tcPr>
            <w:tcW w:w="3643" w:type="dxa"/>
          </w:tcPr>
          <w:p w14:paraId="092B8FB6" w14:textId="77777777" w:rsidR="00F71AC1" w:rsidRDefault="00F71AC1" w:rsidP="00F71AC1">
            <w:r>
              <w:t>The output complies with and is traceable to the inputs</w:t>
            </w:r>
          </w:p>
        </w:tc>
        <w:sdt>
          <w:sdtPr>
            <w:id w:val="658202554"/>
            <w:placeholder>
              <w:docPart w:val="138F17185F364961B6BB84692A088E4C"/>
            </w:placeholder>
            <w:dropDownList>
              <w:listItem w:displayText="  " w:value="  "/>
              <w:listItem w:displayText="Y" w:value="Y"/>
              <w:listItem w:displayText="N" w:value="N"/>
              <w:listItem w:displayText="N/A" w:value="N/A"/>
            </w:dropDownList>
          </w:sdtPr>
          <w:sdtContent>
            <w:tc>
              <w:tcPr>
                <w:tcW w:w="826" w:type="dxa"/>
              </w:tcPr>
              <w:p w14:paraId="6734EFAA" w14:textId="77777777" w:rsidR="00F71AC1" w:rsidRDefault="002E3E94" w:rsidP="00F71AC1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</w:tr>
      <w:tr w:rsidR="00F71AC1" w:rsidRPr="00F71AC1" w14:paraId="081D09D5" w14:textId="77777777" w:rsidTr="00F7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032" w:type="dxa"/>
          </w:tcPr>
          <w:p w14:paraId="17BD7DBD" w14:textId="77777777" w:rsidR="00F71AC1" w:rsidRDefault="00F71AC1" w:rsidP="00F71AC1">
            <w:r>
              <w:t>The design methods, references, systems and equipment used are appropriate / current</w:t>
            </w:r>
          </w:p>
        </w:tc>
        <w:sdt>
          <w:sdtPr>
            <w:id w:val="-2107191935"/>
            <w:placeholder>
              <w:docPart w:val="6D80F48A9CD440009707633913670EF9"/>
            </w:placeholder>
            <w:dropDownList>
              <w:listItem w:displayText="  " w:value="  "/>
              <w:listItem w:displayText="Y" w:value="Y"/>
              <w:listItem w:displayText="N" w:value="N"/>
              <w:listItem w:displayText="N/A" w:value="N/A"/>
            </w:dropDownList>
          </w:sdtPr>
          <w:sdtContent>
            <w:tc>
              <w:tcPr>
                <w:tcW w:w="783" w:type="dxa"/>
              </w:tcPr>
              <w:p w14:paraId="5B8D7308" w14:textId="77777777" w:rsidR="00F71AC1" w:rsidRDefault="002E3E94" w:rsidP="00F71AC1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  <w:tc>
          <w:tcPr>
            <w:tcW w:w="3643" w:type="dxa"/>
          </w:tcPr>
          <w:p w14:paraId="5C82DCA9" w14:textId="77777777" w:rsidR="00F71AC1" w:rsidRDefault="00F71AC1" w:rsidP="00F71AC1">
            <w:r>
              <w:t>The output complies with client specified requirements</w:t>
            </w:r>
          </w:p>
        </w:tc>
        <w:sdt>
          <w:sdtPr>
            <w:id w:val="169306742"/>
            <w:placeholder>
              <w:docPart w:val="500FE124E81C4BC78FE0B1A38B77D737"/>
            </w:placeholder>
            <w:dropDownList>
              <w:listItem w:displayText="  " w:value="  "/>
              <w:listItem w:displayText="Y" w:value="Y"/>
              <w:listItem w:displayText="N" w:value="N"/>
              <w:listItem w:displayText="N/A" w:value="N/A"/>
            </w:dropDownList>
          </w:sdtPr>
          <w:sdtContent>
            <w:tc>
              <w:tcPr>
                <w:tcW w:w="826" w:type="dxa"/>
              </w:tcPr>
              <w:p w14:paraId="235828AC" w14:textId="77777777" w:rsidR="00F71AC1" w:rsidRDefault="002E3E94" w:rsidP="00F71AC1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</w:tr>
      <w:tr w:rsidR="00F71AC1" w:rsidRPr="00F71AC1" w14:paraId="2ACCDEED" w14:textId="77777777" w:rsidTr="00F71A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032" w:type="dxa"/>
          </w:tcPr>
          <w:p w14:paraId="5D0EDE75" w14:textId="77777777" w:rsidR="00F71AC1" w:rsidRDefault="00F71AC1" w:rsidP="00F71AC1">
            <w:r>
              <w:t>The output is of a satisfactory standard and appropriate to the project requirements</w:t>
            </w:r>
          </w:p>
        </w:tc>
        <w:sdt>
          <w:sdtPr>
            <w:id w:val="-864366513"/>
            <w:placeholder>
              <w:docPart w:val="5CA0F2A0EB184566BCEAF305706B5014"/>
            </w:placeholder>
            <w:dropDownList>
              <w:listItem w:displayText="  " w:value="  "/>
              <w:listItem w:displayText="Y" w:value="Y"/>
              <w:listItem w:displayText="N" w:value="N"/>
              <w:listItem w:displayText="N/A" w:value="N/A"/>
            </w:dropDownList>
          </w:sdtPr>
          <w:sdtContent>
            <w:tc>
              <w:tcPr>
                <w:tcW w:w="783" w:type="dxa"/>
              </w:tcPr>
              <w:p w14:paraId="1E79238B" w14:textId="77777777" w:rsidR="00F71AC1" w:rsidRDefault="002E3E94" w:rsidP="00F71AC1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  <w:tc>
          <w:tcPr>
            <w:tcW w:w="3643" w:type="dxa"/>
          </w:tcPr>
          <w:p w14:paraId="28555AB2" w14:textId="77777777" w:rsidR="00F71AC1" w:rsidRDefault="00F71AC1" w:rsidP="00F71AC1">
            <w:r>
              <w:t>Has Safety in Design process been documented</w:t>
            </w:r>
          </w:p>
        </w:tc>
        <w:sdt>
          <w:sdtPr>
            <w:id w:val="-1397508988"/>
            <w:placeholder>
              <w:docPart w:val="4F16ADA5195241E5A0E69D591924CE93"/>
            </w:placeholder>
            <w:dropDownList>
              <w:listItem w:displayText="  " w:value="  "/>
              <w:listItem w:displayText="Y" w:value="Y"/>
              <w:listItem w:displayText="N" w:value="N"/>
              <w:listItem w:displayText="N/A" w:value="N/A"/>
            </w:dropDownList>
          </w:sdtPr>
          <w:sdtContent>
            <w:tc>
              <w:tcPr>
                <w:tcW w:w="826" w:type="dxa"/>
              </w:tcPr>
              <w:p w14:paraId="6D853847" w14:textId="77777777" w:rsidR="00F71AC1" w:rsidRDefault="002E3E94" w:rsidP="00F71AC1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</w:tr>
      <w:tr w:rsidR="00F71AC1" w:rsidRPr="00F71AC1" w14:paraId="5825F3BF" w14:textId="77777777" w:rsidTr="00F7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032" w:type="dxa"/>
          </w:tcPr>
          <w:p w14:paraId="1090E991" w14:textId="77777777" w:rsidR="00F71AC1" w:rsidRDefault="00F71AC1" w:rsidP="00F71AC1">
            <w:r>
              <w:t>The interfaces with other disciplines have been considered and directly communicated and coordinated</w:t>
            </w:r>
          </w:p>
        </w:tc>
        <w:sdt>
          <w:sdtPr>
            <w:id w:val="-2039116968"/>
            <w:placeholder>
              <w:docPart w:val="1349B8C1490348FCB4BC591B0375F9B0"/>
            </w:placeholder>
            <w:dropDownList>
              <w:listItem w:displayText="  " w:value="  "/>
              <w:listItem w:displayText="Y" w:value="Y"/>
              <w:listItem w:displayText="N" w:value="N"/>
              <w:listItem w:displayText="N/A" w:value="N/A"/>
            </w:dropDownList>
          </w:sdtPr>
          <w:sdtContent>
            <w:tc>
              <w:tcPr>
                <w:tcW w:w="783" w:type="dxa"/>
              </w:tcPr>
              <w:p w14:paraId="225D0D62" w14:textId="77777777" w:rsidR="00F71AC1" w:rsidRDefault="002E3E94" w:rsidP="00F71AC1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  <w:tc>
          <w:tcPr>
            <w:tcW w:w="3643" w:type="dxa"/>
          </w:tcPr>
          <w:p w14:paraId="66D73ACC" w14:textId="77777777" w:rsidR="00F71AC1" w:rsidRDefault="00F71AC1" w:rsidP="00F71AC1">
            <w:r>
              <w:t>The output is economical</w:t>
            </w:r>
          </w:p>
        </w:tc>
        <w:sdt>
          <w:sdtPr>
            <w:id w:val="686259024"/>
            <w:placeholder>
              <w:docPart w:val="71B15ABE1681416B8E44237AABED19F5"/>
            </w:placeholder>
            <w:dropDownList>
              <w:listItem w:displayText="  " w:value="  "/>
              <w:listItem w:displayText="Y" w:value="Y"/>
              <w:listItem w:displayText="N" w:value="N"/>
              <w:listItem w:displayText="N/A" w:value="N/A"/>
            </w:dropDownList>
          </w:sdtPr>
          <w:sdtContent>
            <w:tc>
              <w:tcPr>
                <w:tcW w:w="826" w:type="dxa"/>
              </w:tcPr>
              <w:p w14:paraId="69F787E9" w14:textId="77777777" w:rsidR="00F71AC1" w:rsidRDefault="002E3E94" w:rsidP="00F71AC1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</w:tr>
      <w:tr w:rsidR="00F71AC1" w:rsidRPr="00F71AC1" w14:paraId="205A9985" w14:textId="77777777" w:rsidTr="00F71A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032" w:type="dxa"/>
          </w:tcPr>
          <w:p w14:paraId="4304DB20" w14:textId="77777777" w:rsidR="00F71AC1" w:rsidRDefault="00F71AC1" w:rsidP="00F71AC1">
            <w:r>
              <w:t>The output complies with the relevant standards and codes</w:t>
            </w:r>
          </w:p>
        </w:tc>
        <w:sdt>
          <w:sdtPr>
            <w:id w:val="-1814094180"/>
            <w:placeholder>
              <w:docPart w:val="C6C9FD13D4384C8AB8D3C3CE49C981BB"/>
            </w:placeholder>
            <w:dropDownList>
              <w:listItem w:displayText="  " w:value="  "/>
              <w:listItem w:displayText="Y" w:value="Y"/>
              <w:listItem w:displayText="N" w:value="N"/>
              <w:listItem w:displayText="N/A" w:value="N/A"/>
            </w:dropDownList>
          </w:sdtPr>
          <w:sdtContent>
            <w:tc>
              <w:tcPr>
                <w:tcW w:w="783" w:type="dxa"/>
              </w:tcPr>
              <w:p w14:paraId="2C573451" w14:textId="77777777" w:rsidR="00F71AC1" w:rsidRDefault="002E3E94" w:rsidP="00F71AC1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  <w:tc>
          <w:tcPr>
            <w:tcW w:w="3643" w:type="dxa"/>
          </w:tcPr>
          <w:p w14:paraId="287ECB2A" w14:textId="77777777" w:rsidR="00F71AC1" w:rsidRDefault="00F71AC1" w:rsidP="00F71AC1">
            <w:r>
              <w:t>The output is consistent with other design and construction activities on the project</w:t>
            </w:r>
          </w:p>
        </w:tc>
        <w:sdt>
          <w:sdtPr>
            <w:id w:val="-1463032477"/>
            <w:placeholder>
              <w:docPart w:val="C89097DB70DF4C8F9A580034FC2B1F35"/>
            </w:placeholder>
            <w:dropDownList>
              <w:listItem w:displayText="  " w:value="  "/>
              <w:listItem w:displayText="Y" w:value="Y"/>
              <w:listItem w:displayText="N" w:value="N"/>
              <w:listItem w:displayText="N/A" w:value="N/A"/>
            </w:dropDownList>
          </w:sdtPr>
          <w:sdtContent>
            <w:tc>
              <w:tcPr>
                <w:tcW w:w="826" w:type="dxa"/>
              </w:tcPr>
              <w:p w14:paraId="2344C587" w14:textId="77777777" w:rsidR="00F71AC1" w:rsidRDefault="002E3E94" w:rsidP="00F71AC1">
                <w:pPr>
                  <w:jc w:val="center"/>
                </w:pPr>
                <w:r>
                  <w:t xml:space="preserve">  </w:t>
                </w:r>
              </w:p>
            </w:tc>
          </w:sdtContent>
        </w:sdt>
      </w:tr>
      <w:tr w:rsidR="00F71AC1" w:rsidRPr="00F71AC1" w14:paraId="7AA1578E" w14:textId="77777777" w:rsidTr="00F71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284" w:type="dxa"/>
            <w:gridSpan w:val="4"/>
          </w:tcPr>
          <w:p w14:paraId="4EC0561D" w14:textId="77777777" w:rsidR="00F71AC1" w:rsidRDefault="00F71AC1" w:rsidP="00F71AC1">
            <w:r w:rsidRPr="005A306A">
              <w:rPr>
                <w:b/>
              </w:rPr>
              <w:t>Additional Comments by Producer of Output</w:t>
            </w:r>
            <w:r>
              <w:t>:</w:t>
            </w:r>
          </w:p>
          <w:p w14:paraId="43B4655C" w14:textId="77777777" w:rsidR="00F71AC1" w:rsidRPr="00F71AC1" w:rsidRDefault="00F71AC1" w:rsidP="00F71AC1"/>
        </w:tc>
      </w:tr>
    </w:tbl>
    <w:p w14:paraId="1AA8DA53" w14:textId="77777777" w:rsidR="00195938" w:rsidRPr="00F71AC1" w:rsidRDefault="00195938" w:rsidP="00F71AC1">
      <w:pPr>
        <w:spacing w:after="0" w:line="240" w:lineRule="auto"/>
        <w:rPr>
          <w:rFonts w:eastAsia="Calibri"/>
          <w:color w:val="000000" w:themeColor="text1"/>
          <w:sz w:val="18"/>
          <w:szCs w:val="18"/>
        </w:rPr>
      </w:pPr>
    </w:p>
    <w:p w14:paraId="5ACC5FD1" w14:textId="77777777" w:rsidR="00F71AC1" w:rsidRDefault="00F71AC1" w:rsidP="00195938">
      <w:pPr>
        <w:pStyle w:val="InnovisNormal"/>
        <w:sectPr w:rsidR="00F71AC1" w:rsidSect="00613F62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1418" w:left="1418" w:header="708" w:footer="598" w:gutter="0"/>
          <w:cols w:space="708"/>
          <w:titlePg/>
          <w:docGrid w:linePitch="360"/>
        </w:sectPr>
      </w:pPr>
    </w:p>
    <w:p w14:paraId="6D84C192" w14:textId="77777777" w:rsidR="00195938" w:rsidRDefault="005A306A" w:rsidP="005A306A">
      <w:pPr>
        <w:pStyle w:val="InnovisH1"/>
        <w:numPr>
          <w:ilvl w:val="0"/>
          <w:numId w:val="0"/>
        </w:numPr>
        <w:spacing w:before="0" w:after="0" w:afterAutospacing="0"/>
        <w:ind w:left="-851"/>
      </w:pPr>
      <w:r>
        <w:lastRenderedPageBreak/>
        <w:t>VERIFICATION COMMENTS</w:t>
      </w:r>
    </w:p>
    <w:tbl>
      <w:tblPr>
        <w:tblStyle w:val="InnovisT1"/>
        <w:tblpPr w:leftFromText="181" w:rightFromText="181" w:vertAnchor="text" w:horzAnchor="page" w:tblpX="559" w:tblpY="94"/>
        <w:tblW w:w="14611" w:type="dxa"/>
        <w:tblLook w:val="0420" w:firstRow="1" w:lastRow="0" w:firstColumn="0" w:lastColumn="0" w:noHBand="0" w:noVBand="1"/>
      </w:tblPr>
      <w:tblGrid>
        <w:gridCol w:w="14611"/>
      </w:tblGrid>
      <w:tr w:rsidR="005A306A" w:rsidRPr="00F71AC1" w14:paraId="1F4E4B66" w14:textId="77777777" w:rsidTr="005A30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611" w:type="dxa"/>
          </w:tcPr>
          <w:p w14:paraId="1902E66B" w14:textId="77777777" w:rsidR="005A306A" w:rsidRPr="00F71AC1" w:rsidRDefault="005A306A" w:rsidP="005A306A">
            <w:r>
              <w:t>General Comments</w:t>
            </w:r>
          </w:p>
        </w:tc>
      </w:tr>
      <w:tr w:rsidR="005A306A" w14:paraId="74716C38" w14:textId="77777777" w:rsidTr="005A3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11" w:type="dxa"/>
          </w:tcPr>
          <w:p w14:paraId="19AF4832" w14:textId="77777777" w:rsidR="005A306A" w:rsidRDefault="005A306A" w:rsidP="005A306A"/>
        </w:tc>
      </w:tr>
    </w:tbl>
    <w:p w14:paraId="3E519A2D" w14:textId="77777777" w:rsidR="005A306A" w:rsidRDefault="005A306A" w:rsidP="005A306A">
      <w:pPr>
        <w:pStyle w:val="InnovisNormal"/>
        <w:spacing w:after="0"/>
      </w:pPr>
    </w:p>
    <w:tbl>
      <w:tblPr>
        <w:tblStyle w:val="InnovisT1"/>
        <w:tblpPr w:leftFromText="180" w:rightFromText="180" w:vertAnchor="text" w:horzAnchor="margin" w:tblpX="-859" w:tblpY="-31"/>
        <w:tblW w:w="14611" w:type="dxa"/>
        <w:tblLook w:val="0420" w:firstRow="1" w:lastRow="0" w:firstColumn="0" w:lastColumn="0" w:noHBand="0" w:noVBand="1"/>
      </w:tblPr>
      <w:tblGrid>
        <w:gridCol w:w="3413"/>
        <w:gridCol w:w="3118"/>
        <w:gridCol w:w="6663"/>
        <w:gridCol w:w="1417"/>
      </w:tblGrid>
      <w:tr w:rsidR="005A306A" w:rsidRPr="00F71AC1" w14:paraId="2F4CBE40" w14:textId="77777777" w:rsidTr="005A30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13" w:type="dxa"/>
          </w:tcPr>
          <w:p w14:paraId="5B9497AC" w14:textId="77777777" w:rsidR="005A306A" w:rsidRPr="00F71AC1" w:rsidRDefault="005A306A" w:rsidP="005A306A">
            <w:r>
              <w:t>Verifier Comments</w:t>
            </w:r>
          </w:p>
        </w:tc>
        <w:tc>
          <w:tcPr>
            <w:tcW w:w="3118" w:type="dxa"/>
          </w:tcPr>
          <w:p w14:paraId="6E8B8DD4" w14:textId="77777777" w:rsidR="005A306A" w:rsidRPr="00F71AC1" w:rsidRDefault="005A306A" w:rsidP="005A306A">
            <w:pPr>
              <w:jc w:val="center"/>
            </w:pPr>
            <w:r>
              <w:t>Response</w:t>
            </w:r>
          </w:p>
        </w:tc>
        <w:tc>
          <w:tcPr>
            <w:tcW w:w="6663" w:type="dxa"/>
          </w:tcPr>
          <w:p w14:paraId="7ACCF0E1" w14:textId="77777777" w:rsidR="005A306A" w:rsidRPr="00F71AC1" w:rsidRDefault="005A306A" w:rsidP="005A306A">
            <w:r>
              <w:t>Agreed Outcomes</w:t>
            </w:r>
          </w:p>
        </w:tc>
        <w:tc>
          <w:tcPr>
            <w:tcW w:w="1417" w:type="dxa"/>
          </w:tcPr>
          <w:p w14:paraId="2341D31D" w14:textId="77777777" w:rsidR="005A306A" w:rsidRDefault="005A306A" w:rsidP="005A306A">
            <w:r>
              <w:t>Status</w:t>
            </w:r>
          </w:p>
        </w:tc>
      </w:tr>
      <w:tr w:rsidR="005A306A" w14:paraId="55C916BF" w14:textId="77777777" w:rsidTr="005A3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3" w:type="dxa"/>
          </w:tcPr>
          <w:p w14:paraId="2E2B785D" w14:textId="77777777" w:rsidR="005A306A" w:rsidRDefault="005A306A" w:rsidP="005A306A">
            <w:r>
              <w:t xml:space="preserve">See Comments in RED </w:t>
            </w:r>
          </w:p>
        </w:tc>
        <w:tc>
          <w:tcPr>
            <w:tcW w:w="3118" w:type="dxa"/>
          </w:tcPr>
          <w:p w14:paraId="54B55CD4" w14:textId="77777777" w:rsidR="005A306A" w:rsidRDefault="005A306A" w:rsidP="005A306A">
            <w:pPr>
              <w:jc w:val="center"/>
            </w:pPr>
            <w:r>
              <w:t>See Comments in GREEN</w:t>
            </w:r>
          </w:p>
        </w:tc>
        <w:tc>
          <w:tcPr>
            <w:tcW w:w="6663" w:type="dxa"/>
          </w:tcPr>
          <w:p w14:paraId="4CB71113" w14:textId="77777777" w:rsidR="005A306A" w:rsidRDefault="005A306A" w:rsidP="005A306A">
            <w:r>
              <w:t>See comments in BLUE</w:t>
            </w:r>
          </w:p>
        </w:tc>
        <w:sdt>
          <w:sdtPr>
            <w:id w:val="-1847167351"/>
            <w:placeholder>
              <w:docPart w:val="774B2C049B364AFD9AA8A2406D03E968"/>
            </w:placeholder>
            <w:showingPlcHdr/>
            <w:dropDownList>
              <w:listItem w:value="Choose an item."/>
              <w:listItem w:displayText="Closed" w:value="Closed"/>
              <w:listItem w:displayText="Open" w:value="Open"/>
              <w:listItem w:displayText="Noted" w:value="Noted"/>
            </w:dropDownList>
          </w:sdtPr>
          <w:sdtContent>
            <w:tc>
              <w:tcPr>
                <w:tcW w:w="1417" w:type="dxa"/>
              </w:tcPr>
              <w:p w14:paraId="2616DA80" w14:textId="77777777" w:rsidR="005A306A" w:rsidRDefault="005A306A" w:rsidP="005A306A">
                <w:r w:rsidRPr="00DE0BDD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A306A" w14:paraId="77E2B6FC" w14:textId="77777777" w:rsidTr="005A3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13" w:type="dxa"/>
          </w:tcPr>
          <w:p w14:paraId="1E7A8AB6" w14:textId="77777777" w:rsidR="005A306A" w:rsidRDefault="005A306A" w:rsidP="005A306A"/>
        </w:tc>
        <w:tc>
          <w:tcPr>
            <w:tcW w:w="3118" w:type="dxa"/>
          </w:tcPr>
          <w:p w14:paraId="5E281C1E" w14:textId="77777777" w:rsidR="005A306A" w:rsidRDefault="005A306A" w:rsidP="005A306A">
            <w:pPr>
              <w:jc w:val="center"/>
            </w:pPr>
          </w:p>
        </w:tc>
        <w:tc>
          <w:tcPr>
            <w:tcW w:w="6663" w:type="dxa"/>
          </w:tcPr>
          <w:p w14:paraId="43CB86FC" w14:textId="77777777" w:rsidR="005A306A" w:rsidRDefault="005A306A" w:rsidP="005A306A"/>
        </w:tc>
        <w:sdt>
          <w:sdtPr>
            <w:id w:val="-426661353"/>
            <w:placeholder>
              <w:docPart w:val="755CA09F084546F3BB5602D001F5EE21"/>
            </w:placeholder>
            <w:showingPlcHdr/>
            <w:dropDownList>
              <w:listItem w:value="Choose an item."/>
              <w:listItem w:displayText="Closed" w:value="Closed"/>
              <w:listItem w:displayText="Open" w:value="Open"/>
              <w:listItem w:displayText="Noted" w:value="Noted"/>
            </w:dropDownList>
          </w:sdtPr>
          <w:sdtContent>
            <w:tc>
              <w:tcPr>
                <w:tcW w:w="1417" w:type="dxa"/>
              </w:tcPr>
              <w:p w14:paraId="72065473" w14:textId="77777777" w:rsidR="005A306A" w:rsidRDefault="005A306A" w:rsidP="005A306A">
                <w:r w:rsidRPr="00DE0BDD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A306A" w14:paraId="30DBCF2D" w14:textId="77777777" w:rsidTr="005A3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13" w:type="dxa"/>
          </w:tcPr>
          <w:p w14:paraId="4F92E173" w14:textId="77777777" w:rsidR="005A306A" w:rsidRDefault="005A306A" w:rsidP="005A306A"/>
        </w:tc>
        <w:tc>
          <w:tcPr>
            <w:tcW w:w="3118" w:type="dxa"/>
          </w:tcPr>
          <w:p w14:paraId="50DFD503" w14:textId="77777777" w:rsidR="005A306A" w:rsidRDefault="005A306A" w:rsidP="005A306A">
            <w:pPr>
              <w:jc w:val="center"/>
            </w:pPr>
          </w:p>
        </w:tc>
        <w:tc>
          <w:tcPr>
            <w:tcW w:w="6663" w:type="dxa"/>
          </w:tcPr>
          <w:p w14:paraId="35FBC4EF" w14:textId="77777777" w:rsidR="005A306A" w:rsidRDefault="005A306A" w:rsidP="005A306A"/>
        </w:tc>
        <w:sdt>
          <w:sdtPr>
            <w:id w:val="1628903734"/>
            <w:placeholder>
              <w:docPart w:val="560F4822377D4027A1AFB83D5E95FCA5"/>
            </w:placeholder>
            <w:showingPlcHdr/>
            <w:dropDownList>
              <w:listItem w:value="Choose an item."/>
              <w:listItem w:displayText="Closed" w:value="Closed"/>
              <w:listItem w:displayText="Open" w:value="Open"/>
              <w:listItem w:displayText="Noted" w:value="Noted"/>
            </w:dropDownList>
          </w:sdtPr>
          <w:sdtContent>
            <w:tc>
              <w:tcPr>
                <w:tcW w:w="1417" w:type="dxa"/>
              </w:tcPr>
              <w:p w14:paraId="16BECD6F" w14:textId="77777777" w:rsidR="005A306A" w:rsidRDefault="005A306A" w:rsidP="005A306A">
                <w:r w:rsidRPr="00DE0BDD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tbl>
      <w:tblPr>
        <w:tblStyle w:val="InnovisT1"/>
        <w:tblW w:w="9284" w:type="dxa"/>
        <w:tblInd w:w="-849" w:type="dxa"/>
        <w:tblLook w:val="0420" w:firstRow="1" w:lastRow="0" w:firstColumn="0" w:lastColumn="0" w:noHBand="0" w:noVBand="1"/>
      </w:tblPr>
      <w:tblGrid>
        <w:gridCol w:w="4032"/>
        <w:gridCol w:w="783"/>
        <w:gridCol w:w="3643"/>
        <w:gridCol w:w="826"/>
      </w:tblGrid>
      <w:tr w:rsidR="005A306A" w:rsidRPr="00F71AC1" w14:paraId="679DF6F9" w14:textId="77777777" w:rsidTr="005A30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032" w:type="dxa"/>
          </w:tcPr>
          <w:p w14:paraId="7BA7BF7F" w14:textId="77777777" w:rsidR="005A306A" w:rsidRPr="00F71AC1" w:rsidRDefault="005A306A" w:rsidP="00E00228">
            <w:r>
              <w:t>Action</w:t>
            </w:r>
          </w:p>
        </w:tc>
        <w:tc>
          <w:tcPr>
            <w:tcW w:w="783" w:type="dxa"/>
          </w:tcPr>
          <w:p w14:paraId="6D6A5648" w14:textId="77777777" w:rsidR="005A306A" w:rsidRPr="00F71AC1" w:rsidRDefault="005A306A" w:rsidP="00E00228">
            <w:pPr>
              <w:jc w:val="center"/>
            </w:pPr>
          </w:p>
        </w:tc>
        <w:tc>
          <w:tcPr>
            <w:tcW w:w="3643" w:type="dxa"/>
          </w:tcPr>
          <w:p w14:paraId="237CFEC5" w14:textId="77777777" w:rsidR="005A306A" w:rsidRPr="00F71AC1" w:rsidRDefault="005A306A" w:rsidP="00E00228">
            <w:r>
              <w:t>Action</w:t>
            </w:r>
          </w:p>
        </w:tc>
        <w:tc>
          <w:tcPr>
            <w:tcW w:w="826" w:type="dxa"/>
          </w:tcPr>
          <w:p w14:paraId="0D4693BA" w14:textId="77777777" w:rsidR="005A306A" w:rsidRPr="00F71AC1" w:rsidRDefault="005A306A" w:rsidP="00E00228"/>
        </w:tc>
      </w:tr>
      <w:tr w:rsidR="005A306A" w14:paraId="36076AD2" w14:textId="77777777" w:rsidTr="005A3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032" w:type="dxa"/>
          </w:tcPr>
          <w:p w14:paraId="32189556" w14:textId="77777777" w:rsidR="005A306A" w:rsidRDefault="005A306A" w:rsidP="005A306A">
            <w:r>
              <w:t>Revise &amp; Resubmit for additional review</w:t>
            </w:r>
          </w:p>
        </w:tc>
        <w:sdt>
          <w:sdtPr>
            <w:id w:val="1662196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83" w:type="dxa"/>
              </w:tcPr>
              <w:p w14:paraId="7425C6C7" w14:textId="77777777" w:rsidR="005A306A" w:rsidRDefault="005A306A" w:rsidP="005A30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643" w:type="dxa"/>
          </w:tcPr>
          <w:p w14:paraId="6847A585" w14:textId="77777777" w:rsidR="005A306A" w:rsidRDefault="005A306A" w:rsidP="005A306A">
            <w:r>
              <w:t>Revise and Issue</w:t>
            </w:r>
          </w:p>
        </w:tc>
        <w:sdt>
          <w:sdtPr>
            <w:id w:val="1233584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6" w:type="dxa"/>
              </w:tcPr>
              <w:p w14:paraId="1FA5C871" w14:textId="77777777" w:rsidR="005A306A" w:rsidRDefault="005A306A" w:rsidP="005A30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A306A" w14:paraId="0FC3BCAA" w14:textId="77777777" w:rsidTr="005A3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032" w:type="dxa"/>
          </w:tcPr>
          <w:p w14:paraId="5599D6F9" w14:textId="77777777" w:rsidR="005A306A" w:rsidRDefault="005A306A" w:rsidP="005A306A">
            <w:r>
              <w:t>Issue as reviewed</w:t>
            </w:r>
          </w:p>
        </w:tc>
        <w:sdt>
          <w:sdtPr>
            <w:id w:val="-18737598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83" w:type="dxa"/>
              </w:tcPr>
              <w:p w14:paraId="09D902C0" w14:textId="77777777" w:rsidR="005A306A" w:rsidRDefault="005A306A" w:rsidP="005A30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643" w:type="dxa"/>
          </w:tcPr>
          <w:p w14:paraId="654B2FA1" w14:textId="77777777" w:rsidR="005A306A" w:rsidRDefault="005A306A" w:rsidP="005A306A">
            <w:r>
              <w:t>Not Approved for issue</w:t>
            </w:r>
          </w:p>
        </w:tc>
        <w:sdt>
          <w:sdtPr>
            <w:id w:val="12391304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6" w:type="dxa"/>
              </w:tcPr>
              <w:p w14:paraId="106F0FF4" w14:textId="77777777" w:rsidR="005A306A" w:rsidRDefault="005A306A" w:rsidP="005A306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63298200" w14:textId="77777777" w:rsidR="005A306A" w:rsidRDefault="005A306A" w:rsidP="005A306A">
      <w:pPr>
        <w:pStyle w:val="InnovisNormal"/>
        <w:spacing w:after="0"/>
        <w:ind w:left="-851"/>
      </w:pPr>
    </w:p>
    <w:tbl>
      <w:tblPr>
        <w:tblStyle w:val="InnovisT1"/>
        <w:tblpPr w:leftFromText="180" w:rightFromText="180" w:vertAnchor="text" w:horzAnchor="margin" w:tblpX="-859" w:tblpY="-31"/>
        <w:tblW w:w="10482" w:type="dxa"/>
        <w:tblLook w:val="04A0" w:firstRow="1" w:lastRow="0" w:firstColumn="1" w:lastColumn="0" w:noHBand="0" w:noVBand="1"/>
      </w:tblPr>
      <w:tblGrid>
        <w:gridCol w:w="2119"/>
        <w:gridCol w:w="4394"/>
        <w:gridCol w:w="2410"/>
        <w:gridCol w:w="1559"/>
      </w:tblGrid>
      <w:tr w:rsidR="005A306A" w:rsidRPr="00F71AC1" w14:paraId="594DD59B" w14:textId="77777777" w:rsidTr="005A30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4A6D1556" w14:textId="77777777" w:rsidR="005A306A" w:rsidRPr="00F71AC1" w:rsidRDefault="005A306A" w:rsidP="00E00228">
            <w:r>
              <w:t>Endorsement</w:t>
            </w:r>
          </w:p>
        </w:tc>
        <w:tc>
          <w:tcPr>
            <w:tcW w:w="4394" w:type="dxa"/>
          </w:tcPr>
          <w:p w14:paraId="55D86E31" w14:textId="77777777" w:rsidR="005A306A" w:rsidRPr="00F71AC1" w:rsidRDefault="005A306A" w:rsidP="00E002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410" w:type="dxa"/>
          </w:tcPr>
          <w:p w14:paraId="6B08217E" w14:textId="77777777" w:rsidR="005A306A" w:rsidRPr="00F71AC1" w:rsidRDefault="005A306A" w:rsidP="00E00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tcW w:w="1559" w:type="dxa"/>
          </w:tcPr>
          <w:p w14:paraId="31F9DADB" w14:textId="77777777" w:rsidR="005A306A" w:rsidRDefault="005A306A" w:rsidP="00E00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5A306A" w14:paraId="30D1A62A" w14:textId="77777777" w:rsidTr="005A3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vAlign w:val="center"/>
          </w:tcPr>
          <w:p w14:paraId="1A08712E" w14:textId="77777777" w:rsidR="005A306A" w:rsidRPr="005A306A" w:rsidRDefault="005A306A" w:rsidP="005A306A">
            <w:pPr>
              <w:spacing w:before="240" w:after="160"/>
              <w:rPr>
                <w:b/>
              </w:rPr>
            </w:pPr>
            <w:r w:rsidRPr="005A306A">
              <w:rPr>
                <w:b/>
              </w:rPr>
              <w:t>Producer of Output</w:t>
            </w:r>
          </w:p>
        </w:tc>
        <w:tc>
          <w:tcPr>
            <w:tcW w:w="4394" w:type="dxa"/>
            <w:vAlign w:val="center"/>
          </w:tcPr>
          <w:p w14:paraId="50EAAB55" w14:textId="77777777" w:rsidR="005A306A" w:rsidRDefault="005A306A" w:rsidP="005A306A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55BBA981" w14:textId="77777777" w:rsidR="005A306A" w:rsidRDefault="005A306A" w:rsidP="005A306A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1B629A99" w14:textId="77777777" w:rsidR="005A306A" w:rsidRDefault="005A306A" w:rsidP="005A306A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306A" w14:paraId="586EC308" w14:textId="77777777" w:rsidTr="005A30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vAlign w:val="center"/>
          </w:tcPr>
          <w:p w14:paraId="75E07724" w14:textId="77777777" w:rsidR="005A306A" w:rsidRPr="005A306A" w:rsidRDefault="005A306A" w:rsidP="005A306A">
            <w:pPr>
              <w:spacing w:before="240" w:after="160"/>
              <w:rPr>
                <w:b/>
              </w:rPr>
            </w:pPr>
            <w:r w:rsidRPr="005A306A">
              <w:rPr>
                <w:b/>
              </w:rPr>
              <w:t>Verifier</w:t>
            </w:r>
          </w:p>
        </w:tc>
        <w:tc>
          <w:tcPr>
            <w:tcW w:w="4394" w:type="dxa"/>
            <w:vAlign w:val="center"/>
          </w:tcPr>
          <w:p w14:paraId="3F4790C5" w14:textId="77777777" w:rsidR="005A306A" w:rsidRDefault="005A306A" w:rsidP="005A306A">
            <w:pPr>
              <w:spacing w:before="240"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3789B699" w14:textId="77777777" w:rsidR="005A306A" w:rsidRDefault="005A306A" w:rsidP="005A306A">
            <w:pPr>
              <w:spacing w:before="240"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392EEE0A" w14:textId="77777777" w:rsidR="005A306A" w:rsidRDefault="005A306A" w:rsidP="005A306A">
            <w:pPr>
              <w:spacing w:before="2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A306A" w14:paraId="673D818E" w14:textId="77777777" w:rsidTr="005A3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vAlign w:val="center"/>
          </w:tcPr>
          <w:p w14:paraId="2C3CFC19" w14:textId="77777777" w:rsidR="005A306A" w:rsidRPr="005A306A" w:rsidRDefault="005A306A" w:rsidP="005A306A">
            <w:pPr>
              <w:spacing w:before="240" w:after="160"/>
              <w:rPr>
                <w:b/>
              </w:rPr>
            </w:pPr>
            <w:r w:rsidRPr="005A306A">
              <w:rPr>
                <w:b/>
              </w:rPr>
              <w:t>Project Lead</w:t>
            </w:r>
          </w:p>
        </w:tc>
        <w:tc>
          <w:tcPr>
            <w:tcW w:w="4394" w:type="dxa"/>
            <w:vAlign w:val="center"/>
          </w:tcPr>
          <w:p w14:paraId="3AA01E07" w14:textId="77777777" w:rsidR="005A306A" w:rsidRDefault="005A306A" w:rsidP="005A306A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2BACCF4E" w14:textId="77777777" w:rsidR="005A306A" w:rsidRDefault="005A306A" w:rsidP="005A306A">
            <w:pPr>
              <w:spacing w:before="24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1F99B83B" w14:textId="77777777" w:rsidR="005A306A" w:rsidRDefault="005A306A" w:rsidP="005A306A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A0016C" w14:textId="77777777" w:rsidR="005A306A" w:rsidRPr="00195938" w:rsidRDefault="005A306A" w:rsidP="005A306A">
      <w:pPr>
        <w:pStyle w:val="InnovisNormal"/>
      </w:pPr>
    </w:p>
    <w:sectPr w:rsidR="005A306A" w:rsidRPr="00195938" w:rsidSect="00F71AC1">
      <w:headerReference w:type="first" r:id="rId13"/>
      <w:footerReference w:type="first" r:id="rId14"/>
      <w:pgSz w:w="16838" w:h="11906" w:orient="landscape"/>
      <w:pgMar w:top="1418" w:right="1134" w:bottom="1134" w:left="1418" w:header="708" w:footer="1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72CC3" w14:textId="77777777" w:rsidR="00C55525" w:rsidRDefault="00C55525" w:rsidP="00BF3904">
      <w:pPr>
        <w:spacing w:after="0" w:line="240" w:lineRule="auto"/>
      </w:pPr>
      <w:r>
        <w:separator/>
      </w:r>
    </w:p>
  </w:endnote>
  <w:endnote w:type="continuationSeparator" w:id="0">
    <w:p w14:paraId="2462BEC4" w14:textId="77777777" w:rsidR="00C55525" w:rsidRDefault="00C55525" w:rsidP="00BF3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75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"/>
      <w:gridCol w:w="2835"/>
      <w:gridCol w:w="4392"/>
      <w:gridCol w:w="2524"/>
      <w:gridCol w:w="240"/>
    </w:tblGrid>
    <w:tr w:rsidR="001B24CC" w14:paraId="4CD1911F" w14:textId="77777777" w:rsidTr="00962B45">
      <w:tc>
        <w:tcPr>
          <w:tcW w:w="28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49E7C0F" w14:textId="77777777" w:rsidR="001B24CC" w:rsidRDefault="001B24CC" w:rsidP="001A0CF8">
          <w:pPr>
            <w:pStyle w:val="Footer"/>
            <w:jc w:val="center"/>
          </w:pPr>
        </w:p>
      </w:tc>
      <w:tc>
        <w:tcPr>
          <w:tcW w:w="2835" w:type="dxa"/>
          <w:tcBorders>
            <w:top w:val="single" w:sz="4" w:space="0" w:color="auto"/>
            <w:bottom w:val="single" w:sz="4" w:space="0" w:color="auto"/>
          </w:tcBorders>
        </w:tcPr>
        <w:p w14:paraId="6F0A0777" w14:textId="77777777" w:rsidR="001B24CC" w:rsidRDefault="001B24CC" w:rsidP="001A0CF8">
          <w:pPr>
            <w:pStyle w:val="Footer"/>
            <w:jc w:val="center"/>
          </w:pPr>
          <w:r>
            <w:rPr>
              <w:noProof/>
            </w:rPr>
            <w:drawing>
              <wp:inline distT="0" distB="0" distL="0" distR="0" wp14:anchorId="2C95CF33" wp14:editId="0A3AB2CB">
                <wp:extent cx="1133475" cy="272972"/>
                <wp:effectExtent l="0" t="0" r="0" b="0"/>
                <wp:docPr id="15" name="Graphic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FULL - Colour on white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5288" cy="275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sdt>
        <w:sdtPr>
          <w:alias w:val="Doc No"/>
          <w:tag w:val=""/>
          <w:id w:val="1916818226"/>
          <w:lock w:val="sdtContentLocked"/>
          <w:placeholder>
            <w:docPart w:val="A493EBA1474A45378945F1B7317792CB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4392" w:type="dxa"/>
              <w:tcBorders>
                <w:top w:val="single" w:sz="4" w:space="0" w:color="auto"/>
                <w:bottom w:val="single" w:sz="4" w:space="0" w:color="auto"/>
              </w:tcBorders>
              <w:vAlign w:val="center"/>
            </w:tcPr>
            <w:p w14:paraId="6ECD4D06" w14:textId="77777777" w:rsidR="001B24CC" w:rsidRDefault="002E3E94" w:rsidP="001A0CF8">
              <w:pPr>
                <w:pStyle w:val="Footer"/>
                <w:jc w:val="center"/>
              </w:pPr>
              <w:r>
                <w:t>PXXXX-XXX-VER-XXXX</w:t>
              </w:r>
            </w:p>
          </w:tc>
        </w:sdtContent>
      </w:sdt>
      <w:sdt>
        <w:sdtPr>
          <w:alias w:val="Publish Date"/>
          <w:tag w:val=""/>
          <w:id w:val="-165782824"/>
          <w:placeholder>
            <w:docPart w:val="B9DCC39782D84D41A69183F330A78D3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3-31T00:00:00Z">
            <w:dateFormat w:val="d/MM/yyyy"/>
            <w:lid w:val="en-AU"/>
            <w:storeMappedDataAs w:val="dateTime"/>
            <w:calendar w:val="gregorian"/>
          </w:date>
        </w:sdtPr>
        <w:sdtContent>
          <w:tc>
            <w:tcPr>
              <w:tcW w:w="2524" w:type="dxa"/>
              <w:tcBorders>
                <w:top w:val="single" w:sz="4" w:space="0" w:color="auto"/>
                <w:bottom w:val="single" w:sz="4" w:space="0" w:color="auto"/>
              </w:tcBorders>
              <w:vAlign w:val="center"/>
            </w:tcPr>
            <w:p w14:paraId="5510D57E" w14:textId="77777777" w:rsidR="001B24CC" w:rsidRDefault="004E626B" w:rsidP="001A0CF8">
              <w:pPr>
                <w:pStyle w:val="Footer"/>
                <w:jc w:val="center"/>
              </w:pPr>
              <w:r>
                <w:t>31/03/2025</w:t>
              </w:r>
            </w:p>
          </w:tc>
        </w:sdtContent>
      </w:sdt>
      <w:tc>
        <w:tcPr>
          <w:tcW w:w="240" w:type="dxa"/>
          <w:tcBorders>
            <w:top w:val="single" w:sz="4" w:space="0" w:color="auto"/>
            <w:bottom w:val="single" w:sz="4" w:space="0" w:color="auto"/>
          </w:tcBorders>
        </w:tcPr>
        <w:p w14:paraId="01DB156C" w14:textId="77777777" w:rsidR="001B24CC" w:rsidRPr="003F79DD" w:rsidRDefault="001B24CC" w:rsidP="001A0CF8">
          <w:pPr>
            <w:pStyle w:val="Footer"/>
            <w:jc w:val="center"/>
          </w:pPr>
        </w:p>
      </w:tc>
    </w:tr>
    <w:tr w:rsidR="001B24CC" w14:paraId="5F4246D1" w14:textId="77777777" w:rsidTr="00CD66F6">
      <w:tc>
        <w:tcPr>
          <w:tcW w:w="284" w:type="dxa"/>
          <w:tcBorders>
            <w:top w:val="single" w:sz="4" w:space="0" w:color="auto"/>
          </w:tcBorders>
          <w:vAlign w:val="center"/>
        </w:tcPr>
        <w:p w14:paraId="1EB937A5" w14:textId="77777777" w:rsidR="001B24CC" w:rsidRDefault="001B24CC" w:rsidP="001A0CF8">
          <w:pPr>
            <w:pStyle w:val="Footer"/>
            <w:jc w:val="center"/>
          </w:pPr>
        </w:p>
      </w:tc>
      <w:tc>
        <w:tcPr>
          <w:tcW w:w="2835" w:type="dxa"/>
          <w:tcBorders>
            <w:top w:val="single" w:sz="4" w:space="0" w:color="auto"/>
          </w:tcBorders>
        </w:tcPr>
        <w:p w14:paraId="42987634" w14:textId="77777777" w:rsidR="001B24CC" w:rsidRPr="002C7538" w:rsidRDefault="001B24CC" w:rsidP="001A0CF8">
          <w:pPr>
            <w:pStyle w:val="Footer"/>
            <w:jc w:val="center"/>
            <w:rPr>
              <w:noProof/>
              <w:sz w:val="18"/>
              <w:szCs w:val="18"/>
            </w:rPr>
          </w:pPr>
          <w:r>
            <w:rPr>
              <w:noProof/>
              <w:sz w:val="18"/>
              <w:szCs w:val="18"/>
            </w:rPr>
            <w:t>www.innovis.com.au</w:t>
          </w:r>
        </w:p>
      </w:tc>
      <w:tc>
        <w:tcPr>
          <w:tcW w:w="4392" w:type="dxa"/>
          <w:tcBorders>
            <w:top w:val="single" w:sz="4" w:space="0" w:color="auto"/>
          </w:tcBorders>
          <w:vAlign w:val="center"/>
        </w:tcPr>
        <w:p w14:paraId="6DFB8ABF" w14:textId="77777777" w:rsidR="001B24CC" w:rsidRPr="006E4EA2" w:rsidRDefault="001B24CC" w:rsidP="006E4EA2">
          <w:pPr>
            <w:pStyle w:val="Footer"/>
            <w:jc w:val="center"/>
            <w:rPr>
              <w:sz w:val="18"/>
            </w:rPr>
          </w:pPr>
          <w:r>
            <w:rPr>
              <w:sz w:val="18"/>
            </w:rPr>
            <w:t>Hardcopies</w:t>
          </w:r>
          <w:r w:rsidRPr="003F79DD">
            <w:rPr>
              <w:sz w:val="18"/>
            </w:rPr>
            <w:t xml:space="preserve"> of this document are uncontrolled</w:t>
          </w:r>
        </w:p>
      </w:tc>
      <w:tc>
        <w:tcPr>
          <w:tcW w:w="2524" w:type="dxa"/>
          <w:tcBorders>
            <w:top w:val="single" w:sz="4" w:space="0" w:color="auto"/>
          </w:tcBorders>
          <w:vAlign w:val="center"/>
        </w:tcPr>
        <w:p w14:paraId="6606A3C4" w14:textId="77777777" w:rsidR="001B24CC" w:rsidRPr="003F79DD" w:rsidRDefault="001B24CC" w:rsidP="001A0CF8">
          <w:pPr>
            <w:pStyle w:val="Footer"/>
            <w:jc w:val="center"/>
          </w:pPr>
          <w:r w:rsidRPr="00A00F01">
            <w:t xml:space="preserve">Page </w:t>
          </w:r>
          <w:r w:rsidRPr="00A00F01">
            <w:rPr>
              <w:b/>
              <w:bCs/>
            </w:rPr>
            <w:fldChar w:fldCharType="begin"/>
          </w:r>
          <w:r w:rsidRPr="00A00F01">
            <w:rPr>
              <w:b/>
              <w:bCs/>
            </w:rPr>
            <w:instrText xml:space="preserve"> PAGE  \* Arabic  \* MERGEFORMAT </w:instrText>
          </w:r>
          <w:r w:rsidRPr="00A00F01">
            <w:rPr>
              <w:b/>
              <w:bCs/>
            </w:rPr>
            <w:fldChar w:fldCharType="separate"/>
          </w:r>
          <w:r w:rsidR="00613F62">
            <w:rPr>
              <w:b/>
              <w:bCs/>
              <w:noProof/>
            </w:rPr>
            <w:t>2</w:t>
          </w:r>
          <w:r w:rsidRPr="00A00F01">
            <w:rPr>
              <w:b/>
              <w:bCs/>
            </w:rPr>
            <w:fldChar w:fldCharType="end"/>
          </w:r>
          <w:r w:rsidRPr="00A00F01">
            <w:t xml:space="preserve"> of </w:t>
          </w:r>
          <w:r w:rsidRPr="00A00F01">
            <w:rPr>
              <w:b/>
              <w:bCs/>
            </w:rPr>
            <w:fldChar w:fldCharType="begin"/>
          </w:r>
          <w:r w:rsidRPr="00A00F01">
            <w:rPr>
              <w:b/>
              <w:bCs/>
            </w:rPr>
            <w:instrText xml:space="preserve"> NUMPAGES  \* Arabic  \* MERGEFORMAT </w:instrText>
          </w:r>
          <w:r w:rsidRPr="00A00F01">
            <w:rPr>
              <w:b/>
              <w:bCs/>
            </w:rPr>
            <w:fldChar w:fldCharType="separate"/>
          </w:r>
          <w:r w:rsidR="00613F62">
            <w:rPr>
              <w:b/>
              <w:bCs/>
              <w:noProof/>
            </w:rPr>
            <w:t>2</w:t>
          </w:r>
          <w:r w:rsidRPr="00A00F01">
            <w:rPr>
              <w:b/>
              <w:bCs/>
            </w:rPr>
            <w:fldChar w:fldCharType="end"/>
          </w:r>
        </w:p>
      </w:tc>
      <w:tc>
        <w:tcPr>
          <w:tcW w:w="240" w:type="dxa"/>
          <w:tcBorders>
            <w:top w:val="single" w:sz="4" w:space="0" w:color="auto"/>
          </w:tcBorders>
        </w:tcPr>
        <w:p w14:paraId="27C58313" w14:textId="77777777" w:rsidR="001B24CC" w:rsidRPr="003F79DD" w:rsidRDefault="001B24CC" w:rsidP="001A0CF8">
          <w:pPr>
            <w:pStyle w:val="Footer"/>
            <w:jc w:val="center"/>
          </w:pPr>
        </w:p>
      </w:tc>
    </w:tr>
  </w:tbl>
  <w:p w14:paraId="0CA3B4BE" w14:textId="77777777" w:rsidR="001B24CC" w:rsidRDefault="001B24CC" w:rsidP="003317A9">
    <w:r>
      <w:ptab w:relativeTo="margin" w:alignment="center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75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"/>
      <w:gridCol w:w="2694"/>
      <w:gridCol w:w="4677"/>
      <w:gridCol w:w="2380"/>
      <w:gridCol w:w="240"/>
    </w:tblGrid>
    <w:tr w:rsidR="000D1ECE" w14:paraId="1DDBF9C9" w14:textId="77777777" w:rsidTr="00EE46F9">
      <w:tc>
        <w:tcPr>
          <w:tcW w:w="28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635E0CB" w14:textId="77777777" w:rsidR="000D1ECE" w:rsidRDefault="000D1ECE" w:rsidP="001A0CF8">
          <w:pPr>
            <w:pStyle w:val="Footer"/>
            <w:jc w:val="center"/>
          </w:pPr>
        </w:p>
      </w:tc>
      <w:tc>
        <w:tcPr>
          <w:tcW w:w="2694" w:type="dxa"/>
          <w:tcBorders>
            <w:top w:val="single" w:sz="4" w:space="0" w:color="auto"/>
            <w:bottom w:val="single" w:sz="4" w:space="0" w:color="auto"/>
          </w:tcBorders>
        </w:tcPr>
        <w:p w14:paraId="6BFDAF19" w14:textId="77777777" w:rsidR="000D1ECE" w:rsidRDefault="000D1ECE" w:rsidP="001A0CF8">
          <w:pPr>
            <w:pStyle w:val="Footer"/>
            <w:jc w:val="center"/>
          </w:pPr>
          <w:r>
            <w:rPr>
              <w:noProof/>
            </w:rPr>
            <w:drawing>
              <wp:inline distT="0" distB="0" distL="0" distR="0" wp14:anchorId="3B08164A" wp14:editId="404BEA74">
                <wp:extent cx="1133475" cy="272972"/>
                <wp:effectExtent l="0" t="0" r="0" b="0"/>
                <wp:docPr id="17" name="Graphic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FULL - Colour on white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5288" cy="275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sdt>
        <w:sdtPr>
          <w:alias w:val="Doc No"/>
          <w:tag w:val=""/>
          <w:id w:val="1506785972"/>
          <w:lock w:val="sdtConten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4677" w:type="dxa"/>
              <w:tcBorders>
                <w:top w:val="single" w:sz="4" w:space="0" w:color="auto"/>
                <w:bottom w:val="single" w:sz="4" w:space="0" w:color="auto"/>
              </w:tcBorders>
              <w:vAlign w:val="center"/>
            </w:tcPr>
            <w:p w14:paraId="7E334CBC" w14:textId="77777777" w:rsidR="000D1ECE" w:rsidRDefault="002E3E94" w:rsidP="001A0CF8">
              <w:pPr>
                <w:pStyle w:val="Footer"/>
                <w:jc w:val="center"/>
              </w:pPr>
              <w:r>
                <w:t>PXXXX-XXX-VER-XXXX</w:t>
              </w:r>
            </w:p>
          </w:tc>
        </w:sdtContent>
      </w:sdt>
      <w:sdt>
        <w:sdtPr>
          <w:alias w:val="Publish Date"/>
          <w:tag w:val=""/>
          <w:id w:val="-539665564"/>
          <w:dataBinding w:prefixMappings="xmlns:ns0='http://schemas.microsoft.com/office/2006/coverPageProps' " w:xpath="/ns0:CoverPageProperties[1]/ns0:PublishDate[1]" w:storeItemID="{55AF091B-3C7A-41E3-B477-F2FDAA23CFDA}"/>
          <w:date w:fullDate="2025-03-31T00:00:00Z">
            <w:dateFormat w:val="d/MM/yyyy"/>
            <w:lid w:val="en-AU"/>
            <w:storeMappedDataAs w:val="dateTime"/>
            <w:calendar w:val="gregorian"/>
          </w:date>
        </w:sdtPr>
        <w:sdtContent>
          <w:tc>
            <w:tcPr>
              <w:tcW w:w="2380" w:type="dxa"/>
              <w:tcBorders>
                <w:top w:val="single" w:sz="4" w:space="0" w:color="auto"/>
                <w:bottom w:val="single" w:sz="4" w:space="0" w:color="auto"/>
              </w:tcBorders>
              <w:vAlign w:val="center"/>
            </w:tcPr>
            <w:p w14:paraId="1113D5D7" w14:textId="77777777" w:rsidR="000D1ECE" w:rsidRDefault="004E626B" w:rsidP="001A0CF8">
              <w:pPr>
                <w:pStyle w:val="Footer"/>
                <w:jc w:val="center"/>
              </w:pPr>
              <w:r>
                <w:t>31/03/2025</w:t>
              </w:r>
            </w:p>
          </w:tc>
        </w:sdtContent>
      </w:sdt>
      <w:tc>
        <w:tcPr>
          <w:tcW w:w="240" w:type="dxa"/>
          <w:tcBorders>
            <w:top w:val="single" w:sz="4" w:space="0" w:color="auto"/>
            <w:bottom w:val="single" w:sz="4" w:space="0" w:color="auto"/>
          </w:tcBorders>
        </w:tcPr>
        <w:p w14:paraId="40FF513A" w14:textId="77777777" w:rsidR="000D1ECE" w:rsidRPr="003F79DD" w:rsidRDefault="000D1ECE" w:rsidP="001A0CF8">
          <w:pPr>
            <w:pStyle w:val="Footer"/>
            <w:jc w:val="center"/>
          </w:pPr>
        </w:p>
      </w:tc>
    </w:tr>
    <w:tr w:rsidR="000D1ECE" w14:paraId="3B15BBC1" w14:textId="77777777" w:rsidTr="00EE46F9">
      <w:tc>
        <w:tcPr>
          <w:tcW w:w="284" w:type="dxa"/>
          <w:tcBorders>
            <w:top w:val="single" w:sz="4" w:space="0" w:color="auto"/>
          </w:tcBorders>
          <w:vAlign w:val="center"/>
        </w:tcPr>
        <w:p w14:paraId="1B0A5416" w14:textId="77777777" w:rsidR="000D1ECE" w:rsidRDefault="000D1ECE" w:rsidP="001A0CF8">
          <w:pPr>
            <w:pStyle w:val="Footer"/>
            <w:jc w:val="center"/>
          </w:pPr>
        </w:p>
      </w:tc>
      <w:tc>
        <w:tcPr>
          <w:tcW w:w="2694" w:type="dxa"/>
          <w:tcBorders>
            <w:top w:val="single" w:sz="4" w:space="0" w:color="auto"/>
          </w:tcBorders>
        </w:tcPr>
        <w:p w14:paraId="76488F14" w14:textId="77777777" w:rsidR="000D1ECE" w:rsidRPr="002C7538" w:rsidRDefault="000D1ECE" w:rsidP="001A0CF8">
          <w:pPr>
            <w:pStyle w:val="Footer"/>
            <w:jc w:val="center"/>
            <w:rPr>
              <w:noProof/>
              <w:sz w:val="18"/>
              <w:szCs w:val="18"/>
            </w:rPr>
          </w:pPr>
          <w:r>
            <w:rPr>
              <w:noProof/>
              <w:sz w:val="18"/>
              <w:szCs w:val="18"/>
            </w:rPr>
            <w:t>www.innovis.com.au</w:t>
          </w:r>
        </w:p>
      </w:tc>
      <w:tc>
        <w:tcPr>
          <w:tcW w:w="4677" w:type="dxa"/>
          <w:tcBorders>
            <w:top w:val="single" w:sz="4" w:space="0" w:color="auto"/>
          </w:tcBorders>
          <w:vAlign w:val="center"/>
        </w:tcPr>
        <w:p w14:paraId="58A5F038" w14:textId="77777777" w:rsidR="000D1ECE" w:rsidRPr="006E4EA2" w:rsidRDefault="00EE46F9" w:rsidP="006E4EA2">
          <w:pPr>
            <w:pStyle w:val="Footer"/>
            <w:jc w:val="center"/>
            <w:rPr>
              <w:sz w:val="18"/>
            </w:rPr>
          </w:pPr>
          <w:r>
            <w:rPr>
              <w:sz w:val="18"/>
            </w:rPr>
            <w:t>It is the responsibility of the producer to file this document</w:t>
          </w:r>
        </w:p>
      </w:tc>
      <w:tc>
        <w:tcPr>
          <w:tcW w:w="2380" w:type="dxa"/>
          <w:tcBorders>
            <w:top w:val="single" w:sz="4" w:space="0" w:color="auto"/>
          </w:tcBorders>
          <w:vAlign w:val="center"/>
        </w:tcPr>
        <w:p w14:paraId="70FD7B38" w14:textId="77777777" w:rsidR="000D1ECE" w:rsidRPr="003F79DD" w:rsidRDefault="000D1ECE" w:rsidP="001A0CF8">
          <w:pPr>
            <w:pStyle w:val="Footer"/>
            <w:jc w:val="center"/>
          </w:pPr>
          <w:r w:rsidRPr="003F79DD">
            <w:t xml:space="preserve">Page </w:t>
          </w:r>
          <w:r w:rsidRPr="003F79DD">
            <w:rPr>
              <w:b/>
              <w:bCs/>
            </w:rPr>
            <w:fldChar w:fldCharType="begin"/>
          </w:r>
          <w:r w:rsidRPr="003F79DD">
            <w:rPr>
              <w:b/>
              <w:bCs/>
            </w:rPr>
            <w:instrText xml:space="preserve"> PAGE  \* Arabic  \* MERGEFORMAT </w:instrText>
          </w:r>
          <w:r w:rsidRPr="003F79DD">
            <w:rPr>
              <w:b/>
              <w:bCs/>
            </w:rPr>
            <w:fldChar w:fldCharType="separate"/>
          </w:r>
          <w:r w:rsidR="00613F62">
            <w:rPr>
              <w:b/>
              <w:bCs/>
              <w:noProof/>
            </w:rPr>
            <w:t>1</w:t>
          </w:r>
          <w:r w:rsidRPr="003F79DD">
            <w:rPr>
              <w:b/>
              <w:bCs/>
            </w:rPr>
            <w:fldChar w:fldCharType="end"/>
          </w:r>
          <w:r w:rsidRPr="003F79DD">
            <w:t xml:space="preserve"> of </w:t>
          </w:r>
          <w:r w:rsidRPr="003F79DD">
            <w:rPr>
              <w:b/>
              <w:bCs/>
            </w:rPr>
            <w:fldChar w:fldCharType="begin"/>
          </w:r>
          <w:r w:rsidRPr="003F79DD">
            <w:rPr>
              <w:b/>
              <w:bCs/>
            </w:rPr>
            <w:instrText xml:space="preserve"> NUMPAGES  \* Arabic  \* MERGEFORMAT </w:instrText>
          </w:r>
          <w:r w:rsidRPr="003F79DD">
            <w:rPr>
              <w:b/>
              <w:bCs/>
            </w:rPr>
            <w:fldChar w:fldCharType="separate"/>
          </w:r>
          <w:r w:rsidR="00613F62">
            <w:rPr>
              <w:b/>
              <w:bCs/>
              <w:noProof/>
            </w:rPr>
            <w:t>1</w:t>
          </w:r>
          <w:r w:rsidRPr="003F79DD">
            <w:rPr>
              <w:b/>
              <w:bCs/>
            </w:rPr>
            <w:fldChar w:fldCharType="end"/>
          </w:r>
        </w:p>
      </w:tc>
      <w:tc>
        <w:tcPr>
          <w:tcW w:w="240" w:type="dxa"/>
          <w:tcBorders>
            <w:top w:val="single" w:sz="4" w:space="0" w:color="auto"/>
          </w:tcBorders>
        </w:tcPr>
        <w:p w14:paraId="476CFC3E" w14:textId="77777777" w:rsidR="000D1ECE" w:rsidRPr="003F79DD" w:rsidRDefault="000D1ECE" w:rsidP="001A0CF8">
          <w:pPr>
            <w:pStyle w:val="Footer"/>
            <w:jc w:val="center"/>
          </w:pPr>
        </w:p>
      </w:tc>
    </w:tr>
  </w:tbl>
  <w:p w14:paraId="4BD09DCD" w14:textId="77777777" w:rsidR="000D1ECE" w:rsidRDefault="000D1E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664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"/>
      <w:gridCol w:w="2835"/>
      <w:gridCol w:w="9781"/>
      <w:gridCol w:w="2524"/>
      <w:gridCol w:w="240"/>
    </w:tblGrid>
    <w:tr w:rsidR="00F71AC1" w14:paraId="3833BFDB" w14:textId="77777777" w:rsidTr="00F71AC1">
      <w:tc>
        <w:tcPr>
          <w:tcW w:w="28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6E240E1" w14:textId="77777777" w:rsidR="00F71AC1" w:rsidRDefault="00F71AC1" w:rsidP="001A0CF8">
          <w:pPr>
            <w:pStyle w:val="Footer"/>
            <w:jc w:val="center"/>
          </w:pPr>
        </w:p>
      </w:tc>
      <w:tc>
        <w:tcPr>
          <w:tcW w:w="2835" w:type="dxa"/>
          <w:tcBorders>
            <w:top w:val="single" w:sz="4" w:space="0" w:color="auto"/>
            <w:bottom w:val="single" w:sz="4" w:space="0" w:color="auto"/>
          </w:tcBorders>
        </w:tcPr>
        <w:p w14:paraId="60DFE8F4" w14:textId="77777777" w:rsidR="00F71AC1" w:rsidRDefault="00F71AC1" w:rsidP="001A0CF8">
          <w:pPr>
            <w:pStyle w:val="Footer"/>
            <w:jc w:val="center"/>
          </w:pPr>
          <w:r>
            <w:rPr>
              <w:noProof/>
            </w:rPr>
            <w:drawing>
              <wp:inline distT="0" distB="0" distL="0" distR="0" wp14:anchorId="1CA691A9" wp14:editId="3D2EAEB3">
                <wp:extent cx="1133475" cy="272972"/>
                <wp:effectExtent l="0" t="0" r="0" b="0"/>
                <wp:docPr id="14" name="Graphic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FULL - Colour on white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5288" cy="275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sdt>
        <w:sdtPr>
          <w:alias w:val="Doc No"/>
          <w:tag w:val=""/>
          <w:id w:val="-856650997"/>
          <w:lock w:val="sdtConten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9781" w:type="dxa"/>
              <w:tcBorders>
                <w:top w:val="single" w:sz="4" w:space="0" w:color="auto"/>
                <w:bottom w:val="single" w:sz="4" w:space="0" w:color="auto"/>
              </w:tcBorders>
              <w:vAlign w:val="center"/>
            </w:tcPr>
            <w:p w14:paraId="08F8C42B" w14:textId="77777777" w:rsidR="00F71AC1" w:rsidRDefault="002E3E94" w:rsidP="001A0CF8">
              <w:pPr>
                <w:pStyle w:val="Footer"/>
                <w:jc w:val="center"/>
              </w:pPr>
              <w:r>
                <w:t>PXXXX-XXX-VER-XXXX</w:t>
              </w:r>
            </w:p>
          </w:tc>
        </w:sdtContent>
      </w:sdt>
      <w:sdt>
        <w:sdtPr>
          <w:alias w:val="Publish Date"/>
          <w:tag w:val=""/>
          <w:id w:val="-2124298869"/>
          <w:placeholder>
            <w:docPart w:val="C6C9FD13D4384C8AB8D3C3CE49C981B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3-31T00:00:00Z">
            <w:dateFormat w:val="d/MM/yyyy"/>
            <w:lid w:val="en-AU"/>
            <w:storeMappedDataAs w:val="dateTime"/>
            <w:calendar w:val="gregorian"/>
          </w:date>
        </w:sdtPr>
        <w:sdtContent>
          <w:tc>
            <w:tcPr>
              <w:tcW w:w="2524" w:type="dxa"/>
              <w:tcBorders>
                <w:top w:val="single" w:sz="4" w:space="0" w:color="auto"/>
                <w:bottom w:val="single" w:sz="4" w:space="0" w:color="auto"/>
              </w:tcBorders>
              <w:vAlign w:val="center"/>
            </w:tcPr>
            <w:p w14:paraId="4A8A4BD6" w14:textId="77777777" w:rsidR="00F71AC1" w:rsidRDefault="004E626B" w:rsidP="001A0CF8">
              <w:pPr>
                <w:pStyle w:val="Footer"/>
                <w:jc w:val="center"/>
              </w:pPr>
              <w:r>
                <w:t>31/03/2025</w:t>
              </w:r>
            </w:p>
          </w:tc>
        </w:sdtContent>
      </w:sdt>
      <w:tc>
        <w:tcPr>
          <w:tcW w:w="240" w:type="dxa"/>
          <w:tcBorders>
            <w:top w:val="single" w:sz="4" w:space="0" w:color="auto"/>
            <w:bottom w:val="single" w:sz="4" w:space="0" w:color="auto"/>
          </w:tcBorders>
        </w:tcPr>
        <w:p w14:paraId="368C1CA5" w14:textId="77777777" w:rsidR="00F71AC1" w:rsidRPr="003F79DD" w:rsidRDefault="00F71AC1" w:rsidP="001A0CF8">
          <w:pPr>
            <w:pStyle w:val="Footer"/>
            <w:jc w:val="center"/>
          </w:pPr>
        </w:p>
      </w:tc>
    </w:tr>
    <w:tr w:rsidR="00F71AC1" w14:paraId="32B00302" w14:textId="77777777" w:rsidTr="00F71AC1">
      <w:tc>
        <w:tcPr>
          <w:tcW w:w="284" w:type="dxa"/>
          <w:tcBorders>
            <w:top w:val="single" w:sz="4" w:space="0" w:color="auto"/>
          </w:tcBorders>
          <w:vAlign w:val="center"/>
        </w:tcPr>
        <w:p w14:paraId="34540D33" w14:textId="77777777" w:rsidR="00F71AC1" w:rsidRDefault="00F71AC1" w:rsidP="001A0CF8">
          <w:pPr>
            <w:pStyle w:val="Footer"/>
            <w:jc w:val="center"/>
          </w:pPr>
        </w:p>
      </w:tc>
      <w:tc>
        <w:tcPr>
          <w:tcW w:w="2835" w:type="dxa"/>
          <w:tcBorders>
            <w:top w:val="single" w:sz="4" w:space="0" w:color="auto"/>
          </w:tcBorders>
        </w:tcPr>
        <w:p w14:paraId="178B32CC" w14:textId="77777777" w:rsidR="00F71AC1" w:rsidRPr="002C7538" w:rsidRDefault="00F71AC1" w:rsidP="001A0CF8">
          <w:pPr>
            <w:pStyle w:val="Footer"/>
            <w:jc w:val="center"/>
            <w:rPr>
              <w:noProof/>
              <w:sz w:val="18"/>
              <w:szCs w:val="18"/>
            </w:rPr>
          </w:pPr>
          <w:r>
            <w:rPr>
              <w:noProof/>
              <w:sz w:val="18"/>
              <w:szCs w:val="18"/>
            </w:rPr>
            <w:t>www.innovis.com.au</w:t>
          </w:r>
        </w:p>
      </w:tc>
      <w:tc>
        <w:tcPr>
          <w:tcW w:w="9781" w:type="dxa"/>
          <w:tcBorders>
            <w:top w:val="single" w:sz="4" w:space="0" w:color="auto"/>
          </w:tcBorders>
          <w:vAlign w:val="center"/>
        </w:tcPr>
        <w:p w14:paraId="52288AB5" w14:textId="77777777" w:rsidR="00F71AC1" w:rsidRPr="006E4EA2" w:rsidRDefault="00EE46F9" w:rsidP="006E4EA2">
          <w:pPr>
            <w:pStyle w:val="Footer"/>
            <w:jc w:val="center"/>
            <w:rPr>
              <w:sz w:val="18"/>
            </w:rPr>
          </w:pPr>
          <w:r>
            <w:rPr>
              <w:sz w:val="18"/>
            </w:rPr>
            <w:t>It is the responsibility of the producer to file this document</w:t>
          </w:r>
        </w:p>
      </w:tc>
      <w:tc>
        <w:tcPr>
          <w:tcW w:w="2524" w:type="dxa"/>
          <w:tcBorders>
            <w:top w:val="single" w:sz="4" w:space="0" w:color="auto"/>
          </w:tcBorders>
          <w:vAlign w:val="center"/>
        </w:tcPr>
        <w:p w14:paraId="785E3058" w14:textId="77777777" w:rsidR="00F71AC1" w:rsidRPr="003F79DD" w:rsidRDefault="00F71AC1" w:rsidP="001A0CF8">
          <w:pPr>
            <w:pStyle w:val="Footer"/>
            <w:jc w:val="center"/>
          </w:pPr>
          <w:r w:rsidRPr="003F79DD">
            <w:t xml:space="preserve">Page </w:t>
          </w:r>
          <w:r w:rsidRPr="003F79DD">
            <w:rPr>
              <w:b/>
              <w:bCs/>
            </w:rPr>
            <w:fldChar w:fldCharType="begin"/>
          </w:r>
          <w:r w:rsidRPr="003F79DD">
            <w:rPr>
              <w:b/>
              <w:bCs/>
            </w:rPr>
            <w:instrText xml:space="preserve"> PAGE  \* Arabic  \* MERGEFORMAT </w:instrText>
          </w:r>
          <w:r w:rsidRPr="003F79DD"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 w:rsidRPr="003F79DD">
            <w:rPr>
              <w:b/>
              <w:bCs/>
            </w:rPr>
            <w:fldChar w:fldCharType="end"/>
          </w:r>
          <w:r w:rsidRPr="003F79DD">
            <w:t xml:space="preserve"> of </w:t>
          </w:r>
          <w:r w:rsidRPr="003F79DD">
            <w:rPr>
              <w:b/>
              <w:bCs/>
            </w:rPr>
            <w:fldChar w:fldCharType="begin"/>
          </w:r>
          <w:r w:rsidRPr="003F79DD">
            <w:rPr>
              <w:b/>
              <w:bCs/>
            </w:rPr>
            <w:instrText xml:space="preserve"> NUMPAGES  \* Arabic  \* MERGEFORMAT </w:instrText>
          </w:r>
          <w:r w:rsidRPr="003F79DD"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 w:rsidRPr="003F79DD">
            <w:rPr>
              <w:b/>
              <w:bCs/>
            </w:rPr>
            <w:fldChar w:fldCharType="end"/>
          </w:r>
        </w:p>
      </w:tc>
      <w:tc>
        <w:tcPr>
          <w:tcW w:w="240" w:type="dxa"/>
          <w:tcBorders>
            <w:top w:val="single" w:sz="4" w:space="0" w:color="auto"/>
          </w:tcBorders>
        </w:tcPr>
        <w:p w14:paraId="5071A411" w14:textId="77777777" w:rsidR="00F71AC1" w:rsidRPr="003F79DD" w:rsidRDefault="00F71AC1" w:rsidP="001A0CF8">
          <w:pPr>
            <w:pStyle w:val="Footer"/>
            <w:jc w:val="center"/>
          </w:pPr>
        </w:p>
      </w:tc>
    </w:tr>
  </w:tbl>
  <w:p w14:paraId="25702D9C" w14:textId="77777777" w:rsidR="00F71AC1" w:rsidRDefault="00F71A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E1224" w14:textId="77777777" w:rsidR="00C55525" w:rsidRDefault="00C55525" w:rsidP="00BF3904">
      <w:pPr>
        <w:spacing w:after="0" w:line="240" w:lineRule="auto"/>
      </w:pPr>
      <w:r>
        <w:separator/>
      </w:r>
    </w:p>
  </w:footnote>
  <w:footnote w:type="continuationSeparator" w:id="0">
    <w:p w14:paraId="677CE906" w14:textId="77777777" w:rsidR="00C55525" w:rsidRDefault="00C55525" w:rsidP="00BF39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520" w:type="dxa"/>
      <w:tblInd w:w="-851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9"/>
      <w:gridCol w:w="4395"/>
      <w:gridCol w:w="3006"/>
    </w:tblGrid>
    <w:tr w:rsidR="001B24CC" w14:paraId="226837F9" w14:textId="77777777" w:rsidTr="003317A9">
      <w:tc>
        <w:tcPr>
          <w:tcW w:w="3119" w:type="dxa"/>
          <w:vAlign w:val="center"/>
        </w:tcPr>
        <w:p w14:paraId="1FFE94CC" w14:textId="77777777" w:rsidR="001B24CC" w:rsidRDefault="001B24CC" w:rsidP="003317A9">
          <w:pPr>
            <w:pStyle w:val="Header"/>
            <w:jc w:val="center"/>
          </w:pPr>
        </w:p>
      </w:tc>
      <w:tc>
        <w:tcPr>
          <w:tcW w:w="4395" w:type="dxa"/>
        </w:tcPr>
        <w:sdt>
          <w:sdtPr>
            <w:alias w:val="Document Name Header"/>
            <w:tag w:val=""/>
            <w:id w:val="144250596"/>
            <w:lock w:val="sdtContentLocked"/>
            <w:placeholder>
              <w:docPart w:val="A0D7395DC173437DA3EDD4AA93294C9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49F20AB" w14:textId="77777777" w:rsidR="001B24CC" w:rsidRDefault="006936C9" w:rsidP="001752AE">
              <w:pPr>
                <w:pStyle w:val="Header"/>
                <w:jc w:val="center"/>
              </w:pPr>
              <w:r>
                <w:t>Memorandum Name</w:t>
              </w:r>
            </w:p>
          </w:sdtContent>
        </w:sdt>
      </w:tc>
      <w:tc>
        <w:tcPr>
          <w:tcW w:w="3006" w:type="dxa"/>
          <w:vAlign w:val="center"/>
        </w:tcPr>
        <w:p w14:paraId="67B4E954" w14:textId="77777777" w:rsidR="001B24CC" w:rsidRDefault="001B24CC" w:rsidP="006E4EA2">
          <w:pPr>
            <w:pStyle w:val="Footer"/>
            <w:jc w:val="center"/>
          </w:pPr>
        </w:p>
      </w:tc>
    </w:tr>
  </w:tbl>
  <w:p w14:paraId="133819FC" w14:textId="77777777" w:rsidR="001B24CC" w:rsidRDefault="001B24CC" w:rsidP="009419C0">
    <w:pPr>
      <w:pStyle w:val="Header"/>
      <w:tabs>
        <w:tab w:val="clear" w:pos="9026"/>
      </w:tabs>
      <w:ind w:right="-61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EE468" w14:textId="77777777" w:rsidR="0039292A" w:rsidRDefault="0039292A" w:rsidP="0039292A">
    <w:pPr>
      <w:spacing w:after="0"/>
      <w:ind w:left="-567" w:right="-144"/>
      <w:jc w:val="right"/>
      <w:rPr>
        <w:b/>
        <w:noProof/>
        <w:sz w:val="16"/>
        <w:lang w:eastAsia="en-NZ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8E9D25E" wp14:editId="0D38119B">
          <wp:simplePos x="0" y="0"/>
          <wp:positionH relativeFrom="column">
            <wp:posOffset>-410845</wp:posOffset>
          </wp:positionH>
          <wp:positionV relativeFrom="paragraph">
            <wp:posOffset>64135</wp:posOffset>
          </wp:positionV>
          <wp:extent cx="2741930" cy="686435"/>
          <wp:effectExtent l="0" t="0" r="1270" b="0"/>
          <wp:wrapTight wrapText="bothSides">
            <wp:wrapPolygon edited="0">
              <wp:start x="0" y="0"/>
              <wp:lineTo x="0" y="20981"/>
              <wp:lineTo x="21460" y="20981"/>
              <wp:lineTo x="21460" y="0"/>
              <wp:lineTo x="0" y="0"/>
            </wp:wrapPolygon>
          </wp:wrapTight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1930" cy="686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16"/>
        <w:lang w:eastAsia="en-NZ"/>
      </w:rPr>
      <w:t>Innovis Pty Ltd</w:t>
    </w:r>
  </w:p>
  <w:p w14:paraId="755D257F" w14:textId="77777777" w:rsidR="0039292A" w:rsidRDefault="0039292A" w:rsidP="0039292A">
    <w:pPr>
      <w:spacing w:after="0"/>
      <w:ind w:right="-144"/>
      <w:jc w:val="right"/>
      <w:rPr>
        <w:b/>
        <w:noProof/>
        <w:sz w:val="16"/>
        <w:lang w:eastAsia="en-NZ"/>
      </w:rPr>
    </w:pPr>
    <w:r>
      <w:rPr>
        <w:b/>
        <w:noProof/>
        <w:sz w:val="16"/>
        <w:lang w:eastAsia="en-NZ"/>
      </w:rPr>
      <w:t>ABN 78 617 857 235</w:t>
    </w:r>
  </w:p>
  <w:p w14:paraId="1174706D" w14:textId="77777777" w:rsidR="004E626B" w:rsidRDefault="004E626B" w:rsidP="004E626B">
    <w:pPr>
      <w:spacing w:after="0"/>
      <w:ind w:right="-144"/>
      <w:jc w:val="right"/>
      <w:rPr>
        <w:noProof/>
        <w:sz w:val="16"/>
        <w:lang w:eastAsia="en-NZ"/>
      </w:rPr>
    </w:pPr>
    <w:r>
      <w:rPr>
        <w:noProof/>
        <w:sz w:val="16"/>
        <w:lang w:eastAsia="en-NZ"/>
      </w:rPr>
      <w:t>Suite 2, Level 6</w:t>
    </w:r>
  </w:p>
  <w:p w14:paraId="3B09BFAB" w14:textId="77777777" w:rsidR="004E626B" w:rsidRDefault="004E626B" w:rsidP="004E626B">
    <w:pPr>
      <w:spacing w:after="0"/>
      <w:ind w:right="-144"/>
      <w:jc w:val="right"/>
      <w:rPr>
        <w:noProof/>
        <w:sz w:val="16"/>
        <w:lang w:eastAsia="en-NZ"/>
      </w:rPr>
    </w:pPr>
    <w:r>
      <w:rPr>
        <w:noProof/>
        <w:sz w:val="16"/>
        <w:lang w:eastAsia="en-NZ"/>
      </w:rPr>
      <w:t>22 King William Street</w:t>
    </w:r>
  </w:p>
  <w:p w14:paraId="000AD433" w14:textId="77777777" w:rsidR="004E626B" w:rsidRDefault="004E626B" w:rsidP="004E626B">
    <w:pPr>
      <w:spacing w:after="0"/>
      <w:ind w:right="-144"/>
      <w:jc w:val="right"/>
      <w:rPr>
        <w:noProof/>
        <w:sz w:val="16"/>
        <w:lang w:eastAsia="en-NZ"/>
      </w:rPr>
    </w:pPr>
    <w:r>
      <w:rPr>
        <w:noProof/>
        <w:sz w:val="16"/>
        <w:lang w:eastAsia="en-NZ"/>
      </w:rPr>
      <w:t>Adelaide SA 5000</w:t>
    </w:r>
  </w:p>
  <w:p w14:paraId="3A7B4A2C" w14:textId="77777777" w:rsidR="0039292A" w:rsidRDefault="0039292A" w:rsidP="0039292A">
    <w:pPr>
      <w:spacing w:after="0"/>
      <w:ind w:right="-144"/>
      <w:jc w:val="right"/>
      <w:rPr>
        <w:noProof/>
        <w:sz w:val="16"/>
        <w:lang w:eastAsia="en-NZ"/>
      </w:rPr>
    </w:pPr>
    <w:hyperlink r:id="rId2" w:history="1">
      <w:r>
        <w:rPr>
          <w:rStyle w:val="Hyperlink"/>
          <w:noProof/>
          <w:sz w:val="16"/>
          <w:lang w:eastAsia="en-NZ"/>
        </w:rPr>
        <w:t>info@innovis.com.au</w:t>
      </w:r>
    </w:hyperlink>
  </w:p>
  <w:p w14:paraId="26D942D1" w14:textId="77777777" w:rsidR="0039292A" w:rsidRPr="008B1EA8" w:rsidRDefault="0039292A" w:rsidP="0039292A">
    <w:pPr>
      <w:pStyle w:val="Header"/>
      <w:ind w:right="-144"/>
      <w:jc w:val="right"/>
      <w:rPr>
        <w:sz w:val="20"/>
      </w:rPr>
    </w:pPr>
    <w:r>
      <w:rPr>
        <w:noProof/>
        <w:sz w:val="16"/>
        <w:lang w:eastAsia="en-NZ"/>
      </w:rPr>
      <w:t>1300 466 043</w:t>
    </w:r>
  </w:p>
  <w:p w14:paraId="77E52251" w14:textId="77777777" w:rsidR="00613F62" w:rsidRDefault="00613F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8F43D" w14:textId="77777777" w:rsidR="00F71AC1" w:rsidRDefault="00F71AC1" w:rsidP="00F71AC1">
    <w:pPr>
      <w:spacing w:after="0"/>
      <w:ind w:left="-567" w:right="-144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B6E2840" wp14:editId="0C0AFD5D">
          <wp:simplePos x="0" y="0"/>
          <wp:positionH relativeFrom="column">
            <wp:posOffset>-770073</wp:posOffset>
          </wp:positionH>
          <wp:positionV relativeFrom="paragraph">
            <wp:posOffset>-327750</wp:posOffset>
          </wp:positionV>
          <wp:extent cx="2741930" cy="686435"/>
          <wp:effectExtent l="0" t="0" r="1270" b="0"/>
          <wp:wrapTight wrapText="bothSides">
            <wp:wrapPolygon edited="0">
              <wp:start x="0" y="0"/>
              <wp:lineTo x="0" y="20981"/>
              <wp:lineTo x="21460" y="20981"/>
              <wp:lineTo x="2146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1930" cy="686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5060" o:spid="_x0000_i1025" type="#_x0000_t75" style="width:150.3pt;height:134.35pt;visibility:visible;mso-wrap-style:square" o:bullet="t">
        <v:imagedata r:id="rId1" o:title=""/>
      </v:shape>
    </w:pict>
  </w:numPicBullet>
  <w:abstractNum w:abstractNumId="0" w15:restartNumberingAfterBreak="0">
    <w:nsid w:val="04C77818"/>
    <w:multiLevelType w:val="hybridMultilevel"/>
    <w:tmpl w:val="E9BA1FBA"/>
    <w:lvl w:ilvl="0" w:tplc="0C09000F">
      <w:start w:val="1"/>
      <w:numFmt w:val="decimal"/>
      <w:lvlText w:val="%1."/>
      <w:lvlJc w:val="left"/>
      <w:pPr>
        <w:ind w:left="9291" w:hanging="360"/>
      </w:pPr>
    </w:lvl>
    <w:lvl w:ilvl="1" w:tplc="0C090019" w:tentative="1">
      <w:start w:val="1"/>
      <w:numFmt w:val="lowerLetter"/>
      <w:lvlText w:val="%2."/>
      <w:lvlJc w:val="left"/>
      <w:pPr>
        <w:ind w:left="10011" w:hanging="360"/>
      </w:pPr>
    </w:lvl>
    <w:lvl w:ilvl="2" w:tplc="0C09001B" w:tentative="1">
      <w:start w:val="1"/>
      <w:numFmt w:val="lowerRoman"/>
      <w:lvlText w:val="%3."/>
      <w:lvlJc w:val="right"/>
      <w:pPr>
        <w:ind w:left="10731" w:hanging="180"/>
      </w:pPr>
    </w:lvl>
    <w:lvl w:ilvl="3" w:tplc="0C09000F" w:tentative="1">
      <w:start w:val="1"/>
      <w:numFmt w:val="decimal"/>
      <w:lvlText w:val="%4."/>
      <w:lvlJc w:val="left"/>
      <w:pPr>
        <w:ind w:left="11451" w:hanging="360"/>
      </w:pPr>
    </w:lvl>
    <w:lvl w:ilvl="4" w:tplc="0C090019" w:tentative="1">
      <w:start w:val="1"/>
      <w:numFmt w:val="lowerLetter"/>
      <w:lvlText w:val="%5."/>
      <w:lvlJc w:val="left"/>
      <w:pPr>
        <w:ind w:left="12171" w:hanging="360"/>
      </w:pPr>
    </w:lvl>
    <w:lvl w:ilvl="5" w:tplc="0C09001B" w:tentative="1">
      <w:start w:val="1"/>
      <w:numFmt w:val="lowerRoman"/>
      <w:lvlText w:val="%6."/>
      <w:lvlJc w:val="right"/>
      <w:pPr>
        <w:ind w:left="12891" w:hanging="180"/>
      </w:pPr>
    </w:lvl>
    <w:lvl w:ilvl="6" w:tplc="0C09000F" w:tentative="1">
      <w:start w:val="1"/>
      <w:numFmt w:val="decimal"/>
      <w:lvlText w:val="%7."/>
      <w:lvlJc w:val="left"/>
      <w:pPr>
        <w:ind w:left="13611" w:hanging="360"/>
      </w:pPr>
    </w:lvl>
    <w:lvl w:ilvl="7" w:tplc="0C090019" w:tentative="1">
      <w:start w:val="1"/>
      <w:numFmt w:val="lowerLetter"/>
      <w:lvlText w:val="%8."/>
      <w:lvlJc w:val="left"/>
      <w:pPr>
        <w:ind w:left="14331" w:hanging="360"/>
      </w:pPr>
    </w:lvl>
    <w:lvl w:ilvl="8" w:tplc="0C0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" w15:restartNumberingAfterBreak="0">
    <w:nsid w:val="0A3009F0"/>
    <w:multiLevelType w:val="hybridMultilevel"/>
    <w:tmpl w:val="EB2A6AB6"/>
    <w:lvl w:ilvl="0" w:tplc="5FA46F6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C6219"/>
    <w:multiLevelType w:val="multilevel"/>
    <w:tmpl w:val="32E01D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DB65A20"/>
    <w:multiLevelType w:val="multilevel"/>
    <w:tmpl w:val="C442C508"/>
    <w:numStyleLink w:val="InnovisAppendixList"/>
  </w:abstractNum>
  <w:abstractNum w:abstractNumId="4" w15:restartNumberingAfterBreak="0">
    <w:nsid w:val="30087107"/>
    <w:multiLevelType w:val="multilevel"/>
    <w:tmpl w:val="9EBAF5C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308346DF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B2667DF"/>
    <w:multiLevelType w:val="multilevel"/>
    <w:tmpl w:val="32E01D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CE97765"/>
    <w:multiLevelType w:val="multilevel"/>
    <w:tmpl w:val="C442C508"/>
    <w:numStyleLink w:val="InnovisAppendixList"/>
  </w:abstractNum>
  <w:abstractNum w:abstractNumId="8" w15:restartNumberingAfterBreak="0">
    <w:nsid w:val="44AF35DD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8C02102"/>
    <w:multiLevelType w:val="multilevel"/>
    <w:tmpl w:val="C442C508"/>
    <w:styleLink w:val="InnovisAppendixList"/>
    <w:lvl w:ilvl="0">
      <w:start w:val="1"/>
      <w:numFmt w:val="upperLetter"/>
      <w:pStyle w:val="InnovisAppendix"/>
      <w:suff w:val="nothing"/>
      <w:lvlText w:val="APPENDIX %1 – "/>
      <w:lvlJc w:val="left"/>
      <w:pPr>
        <w:ind w:left="1080" w:hanging="400"/>
      </w:pPr>
      <w:rPr>
        <w:rFonts w:hint="default"/>
      </w:rPr>
    </w:lvl>
    <w:lvl w:ilvl="1">
      <w:start w:val="1"/>
      <w:numFmt w:val="decimal"/>
      <w:pStyle w:val="InnovisSubAppendix"/>
      <w:suff w:val="nothing"/>
      <w:lvlText w:val="%1.%2 – "/>
      <w:lvlJc w:val="left"/>
      <w:pPr>
        <w:ind w:left="1440" w:hanging="7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4A5A1EE2"/>
    <w:multiLevelType w:val="hybridMultilevel"/>
    <w:tmpl w:val="F1304586"/>
    <w:lvl w:ilvl="0" w:tplc="E43A415A">
      <w:start w:val="1"/>
      <w:numFmt w:val="upperLetter"/>
      <w:lvlText w:val="APPENDIX 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00F1F"/>
    <w:multiLevelType w:val="hybridMultilevel"/>
    <w:tmpl w:val="80BC2644"/>
    <w:lvl w:ilvl="0" w:tplc="57EEC676">
      <w:start w:val="1"/>
      <w:numFmt w:val="upperLetter"/>
      <w:lvlText w:val="APPENDIX %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716D8F"/>
    <w:multiLevelType w:val="multilevel"/>
    <w:tmpl w:val="0ED2CEA4"/>
    <w:styleLink w:val="InnovisNumbering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18D3113"/>
    <w:multiLevelType w:val="hybridMultilevel"/>
    <w:tmpl w:val="4FD88E8C"/>
    <w:lvl w:ilvl="0" w:tplc="D23E4DDC">
      <w:start w:val="1"/>
      <w:numFmt w:val="decimal"/>
      <w:suff w:val="space"/>
      <w:lvlText w:val="%1.0"/>
      <w:lvlJc w:val="left"/>
      <w:pPr>
        <w:ind w:left="510" w:hanging="15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5050EC"/>
    <w:multiLevelType w:val="hybridMultilevel"/>
    <w:tmpl w:val="47526C3C"/>
    <w:lvl w:ilvl="0" w:tplc="D06A2A26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E75067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007040B"/>
    <w:multiLevelType w:val="multilevel"/>
    <w:tmpl w:val="61AA55DC"/>
    <w:lvl w:ilvl="0">
      <w:start w:val="1"/>
      <w:numFmt w:val="decimal"/>
      <w:pStyle w:val="InnovisH1"/>
      <w:lvlText w:val="%1.0"/>
      <w:lvlJc w:val="left"/>
      <w:pPr>
        <w:ind w:left="737" w:hanging="737"/>
      </w:pPr>
      <w:rPr>
        <w:rFonts w:hint="default"/>
      </w:rPr>
    </w:lvl>
    <w:lvl w:ilvl="1">
      <w:start w:val="1"/>
      <w:numFmt w:val="decimal"/>
      <w:pStyle w:val="InnovisH2"/>
      <w:lvlText w:val="%1.%2"/>
      <w:lvlJc w:val="left"/>
      <w:pPr>
        <w:ind w:left="737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15E02DD"/>
    <w:multiLevelType w:val="multilevel"/>
    <w:tmpl w:val="0ED2CEA4"/>
    <w:numStyleLink w:val="InnovisNumbering"/>
  </w:abstractNum>
  <w:abstractNum w:abstractNumId="18" w15:restartNumberingAfterBreak="0">
    <w:nsid w:val="76FC651D"/>
    <w:multiLevelType w:val="multilevel"/>
    <w:tmpl w:val="C442C508"/>
    <w:numStyleLink w:val="InnovisAppendixList"/>
  </w:abstractNum>
  <w:abstractNum w:abstractNumId="19" w15:restartNumberingAfterBreak="0">
    <w:nsid w:val="7D0F6AD8"/>
    <w:multiLevelType w:val="hybridMultilevel"/>
    <w:tmpl w:val="CD3AB1A2"/>
    <w:lvl w:ilvl="0" w:tplc="1A8AAA60">
      <w:start w:val="1"/>
      <w:numFmt w:val="decimal"/>
      <w:suff w:val="space"/>
      <w:lvlText w:val="%1.0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B43230"/>
    <w:multiLevelType w:val="hybridMultilevel"/>
    <w:tmpl w:val="4B461912"/>
    <w:lvl w:ilvl="0" w:tplc="5FA46F6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65437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76691531">
    <w:abstractNumId w:val="0"/>
  </w:num>
  <w:num w:numId="2" w16cid:durableId="1741907390">
    <w:abstractNumId w:val="13"/>
  </w:num>
  <w:num w:numId="3" w16cid:durableId="98645612">
    <w:abstractNumId w:val="19"/>
  </w:num>
  <w:num w:numId="4" w16cid:durableId="1303654706">
    <w:abstractNumId w:val="14"/>
  </w:num>
  <w:num w:numId="5" w16cid:durableId="1361777576">
    <w:abstractNumId w:val="8"/>
  </w:num>
  <w:num w:numId="6" w16cid:durableId="15038485">
    <w:abstractNumId w:val="4"/>
  </w:num>
  <w:num w:numId="7" w16cid:durableId="530189768">
    <w:abstractNumId w:val="21"/>
  </w:num>
  <w:num w:numId="8" w16cid:durableId="1614440068">
    <w:abstractNumId w:val="6"/>
  </w:num>
  <w:num w:numId="9" w16cid:durableId="909000774">
    <w:abstractNumId w:val="2"/>
  </w:num>
  <w:num w:numId="10" w16cid:durableId="339548354">
    <w:abstractNumId w:val="17"/>
  </w:num>
  <w:num w:numId="11" w16cid:durableId="1790539918">
    <w:abstractNumId w:val="12"/>
  </w:num>
  <w:num w:numId="12" w16cid:durableId="728648996">
    <w:abstractNumId w:val="5"/>
  </w:num>
  <w:num w:numId="13" w16cid:durableId="224069593">
    <w:abstractNumId w:val="16"/>
  </w:num>
  <w:num w:numId="14" w16cid:durableId="1350720982">
    <w:abstractNumId w:val="16"/>
  </w:num>
  <w:num w:numId="15" w16cid:durableId="1745175724">
    <w:abstractNumId w:val="10"/>
  </w:num>
  <w:num w:numId="16" w16cid:durableId="1402366250">
    <w:abstractNumId w:val="11"/>
  </w:num>
  <w:num w:numId="17" w16cid:durableId="585116666">
    <w:abstractNumId w:val="15"/>
  </w:num>
  <w:num w:numId="18" w16cid:durableId="617027588">
    <w:abstractNumId w:val="9"/>
  </w:num>
  <w:num w:numId="19" w16cid:durableId="12944853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57962233">
    <w:abstractNumId w:val="18"/>
  </w:num>
  <w:num w:numId="21" w16cid:durableId="808598804">
    <w:abstractNumId w:val="3"/>
  </w:num>
  <w:num w:numId="22" w16cid:durableId="247428369">
    <w:abstractNumId w:val="7"/>
  </w:num>
  <w:num w:numId="23" w16cid:durableId="1938050562">
    <w:abstractNumId w:val="20"/>
  </w:num>
  <w:num w:numId="24" w16cid:durableId="203756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06"/>
    <w:rsid w:val="00066129"/>
    <w:rsid w:val="000A0478"/>
    <w:rsid w:val="000D1ECE"/>
    <w:rsid w:val="000E09FE"/>
    <w:rsid w:val="001064EE"/>
    <w:rsid w:val="0012406E"/>
    <w:rsid w:val="00146881"/>
    <w:rsid w:val="001752AE"/>
    <w:rsid w:val="00177B46"/>
    <w:rsid w:val="00190DCE"/>
    <w:rsid w:val="00195938"/>
    <w:rsid w:val="001A0CF8"/>
    <w:rsid w:val="001B24CC"/>
    <w:rsid w:val="001E767D"/>
    <w:rsid w:val="001F0B5E"/>
    <w:rsid w:val="001F54ED"/>
    <w:rsid w:val="00237B6A"/>
    <w:rsid w:val="00240278"/>
    <w:rsid w:val="00250B75"/>
    <w:rsid w:val="00286F37"/>
    <w:rsid w:val="002926C3"/>
    <w:rsid w:val="002C7538"/>
    <w:rsid w:val="002E3E94"/>
    <w:rsid w:val="00300369"/>
    <w:rsid w:val="00301665"/>
    <w:rsid w:val="00320C4A"/>
    <w:rsid w:val="003317A9"/>
    <w:rsid w:val="0039292A"/>
    <w:rsid w:val="003A585C"/>
    <w:rsid w:val="003F79DD"/>
    <w:rsid w:val="00420A07"/>
    <w:rsid w:val="00435BB6"/>
    <w:rsid w:val="004431F4"/>
    <w:rsid w:val="0044614B"/>
    <w:rsid w:val="00460918"/>
    <w:rsid w:val="004E2BD0"/>
    <w:rsid w:val="004E38B4"/>
    <w:rsid w:val="004E626B"/>
    <w:rsid w:val="004F11CA"/>
    <w:rsid w:val="00510CDA"/>
    <w:rsid w:val="00575197"/>
    <w:rsid w:val="00591B91"/>
    <w:rsid w:val="005A306A"/>
    <w:rsid w:val="005A40FD"/>
    <w:rsid w:val="005D7BFD"/>
    <w:rsid w:val="00604AC5"/>
    <w:rsid w:val="00613F62"/>
    <w:rsid w:val="0062238A"/>
    <w:rsid w:val="00634120"/>
    <w:rsid w:val="0063469E"/>
    <w:rsid w:val="00667F5E"/>
    <w:rsid w:val="006936C9"/>
    <w:rsid w:val="006962A5"/>
    <w:rsid w:val="00697A40"/>
    <w:rsid w:val="006A047C"/>
    <w:rsid w:val="006B778F"/>
    <w:rsid w:val="006E1B0C"/>
    <w:rsid w:val="006E4EA2"/>
    <w:rsid w:val="007071AF"/>
    <w:rsid w:val="00724C20"/>
    <w:rsid w:val="00724CFF"/>
    <w:rsid w:val="007405C3"/>
    <w:rsid w:val="00747650"/>
    <w:rsid w:val="007D5381"/>
    <w:rsid w:val="007F55B4"/>
    <w:rsid w:val="0080516E"/>
    <w:rsid w:val="00820BE3"/>
    <w:rsid w:val="00833372"/>
    <w:rsid w:val="00835533"/>
    <w:rsid w:val="00837E68"/>
    <w:rsid w:val="00866202"/>
    <w:rsid w:val="0089096E"/>
    <w:rsid w:val="008A0C0E"/>
    <w:rsid w:val="008B06C2"/>
    <w:rsid w:val="008B4203"/>
    <w:rsid w:val="008C2E49"/>
    <w:rsid w:val="008E6CCF"/>
    <w:rsid w:val="00904BBD"/>
    <w:rsid w:val="009142A5"/>
    <w:rsid w:val="009324E3"/>
    <w:rsid w:val="009419C0"/>
    <w:rsid w:val="009729DD"/>
    <w:rsid w:val="00973D70"/>
    <w:rsid w:val="009B3088"/>
    <w:rsid w:val="009C771A"/>
    <w:rsid w:val="00A00F01"/>
    <w:rsid w:val="00A1636A"/>
    <w:rsid w:val="00A33420"/>
    <w:rsid w:val="00A508FB"/>
    <w:rsid w:val="00A65F87"/>
    <w:rsid w:val="00A72E41"/>
    <w:rsid w:val="00A834EC"/>
    <w:rsid w:val="00AB0A17"/>
    <w:rsid w:val="00AD2963"/>
    <w:rsid w:val="00AE24FF"/>
    <w:rsid w:val="00B065FF"/>
    <w:rsid w:val="00B11D8D"/>
    <w:rsid w:val="00B13B97"/>
    <w:rsid w:val="00B22AF4"/>
    <w:rsid w:val="00B263C6"/>
    <w:rsid w:val="00B6333C"/>
    <w:rsid w:val="00B81D6F"/>
    <w:rsid w:val="00B831E9"/>
    <w:rsid w:val="00BA0A28"/>
    <w:rsid w:val="00BA4B5B"/>
    <w:rsid w:val="00BB40A2"/>
    <w:rsid w:val="00BF3904"/>
    <w:rsid w:val="00C32C22"/>
    <w:rsid w:val="00C40C3F"/>
    <w:rsid w:val="00C41DD8"/>
    <w:rsid w:val="00C50ECE"/>
    <w:rsid w:val="00C55525"/>
    <w:rsid w:val="00C55946"/>
    <w:rsid w:val="00C55FBE"/>
    <w:rsid w:val="00C728E4"/>
    <w:rsid w:val="00CA54AA"/>
    <w:rsid w:val="00CF4FDE"/>
    <w:rsid w:val="00D32B6C"/>
    <w:rsid w:val="00D3311B"/>
    <w:rsid w:val="00D53EFF"/>
    <w:rsid w:val="00D629EA"/>
    <w:rsid w:val="00D74BBD"/>
    <w:rsid w:val="00DE7E53"/>
    <w:rsid w:val="00E10B1D"/>
    <w:rsid w:val="00E11444"/>
    <w:rsid w:val="00E427CC"/>
    <w:rsid w:val="00E57360"/>
    <w:rsid w:val="00E71CC3"/>
    <w:rsid w:val="00EA3906"/>
    <w:rsid w:val="00EA6121"/>
    <w:rsid w:val="00EA6BBE"/>
    <w:rsid w:val="00ED7C17"/>
    <w:rsid w:val="00EE46F9"/>
    <w:rsid w:val="00EF1B49"/>
    <w:rsid w:val="00F10550"/>
    <w:rsid w:val="00F22CD1"/>
    <w:rsid w:val="00F35367"/>
    <w:rsid w:val="00F71AC1"/>
    <w:rsid w:val="00F73475"/>
    <w:rsid w:val="00FB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C2000"/>
  <w15:chartTrackingRefBased/>
  <w15:docId w15:val="{6836A0FC-0DE8-4DB0-BDC1-D69B361F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A65F87"/>
  </w:style>
  <w:style w:type="paragraph" w:styleId="Heading1">
    <w:name w:val="heading 1"/>
    <w:basedOn w:val="Normal"/>
    <w:next w:val="Normal"/>
    <w:link w:val="Heading1Char"/>
    <w:uiPriority w:val="9"/>
    <w:qFormat/>
    <w:rsid w:val="007071AF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3C6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B6A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B6A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B6A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B6A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B6A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B6A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B6A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3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904"/>
  </w:style>
  <w:style w:type="paragraph" w:styleId="Footer">
    <w:name w:val="footer"/>
    <w:basedOn w:val="Normal"/>
    <w:link w:val="FooterChar"/>
    <w:uiPriority w:val="99"/>
    <w:unhideWhenUsed/>
    <w:rsid w:val="00BF3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904"/>
  </w:style>
  <w:style w:type="paragraph" w:styleId="NoSpacing">
    <w:name w:val="No Spacing"/>
    <w:link w:val="NoSpacingChar"/>
    <w:uiPriority w:val="2"/>
    <w:qFormat/>
    <w:rsid w:val="00BA4B5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2"/>
    <w:rsid w:val="00A65F87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BA4B5B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A4B5B"/>
    <w:pPr>
      <w:spacing w:after="0" w:line="240" w:lineRule="auto"/>
      <w:contextualSpacing/>
    </w:pPr>
    <w:rPr>
      <w:rFonts w:ascii="Calibri" w:eastAsiaTheme="majorEastAsia" w:hAnsi="Calibri" w:cstheme="majorBidi"/>
      <w:b/>
      <w:color w:val="2C449B"/>
      <w:spacing w:val="-10"/>
      <w:kern w:val="28"/>
      <w:sz w:val="56"/>
      <w:szCs w:val="56"/>
      <w:lang w:val="en-NZ"/>
    </w:rPr>
  </w:style>
  <w:style w:type="character" w:customStyle="1" w:styleId="TitleChar">
    <w:name w:val="Title Char"/>
    <w:basedOn w:val="DefaultParagraphFont"/>
    <w:link w:val="Title"/>
    <w:uiPriority w:val="10"/>
    <w:rsid w:val="00BA4B5B"/>
    <w:rPr>
      <w:rFonts w:ascii="Calibri" w:eastAsiaTheme="majorEastAsia" w:hAnsi="Calibri" w:cstheme="majorBidi"/>
      <w:b/>
      <w:color w:val="2C449B"/>
      <w:spacing w:val="-10"/>
      <w:kern w:val="28"/>
      <w:sz w:val="56"/>
      <w:szCs w:val="56"/>
      <w:lang w:val="en-NZ"/>
    </w:rPr>
  </w:style>
  <w:style w:type="paragraph" w:styleId="ListParagraph">
    <w:name w:val="List Paragraph"/>
    <w:aliases w:val="Innovis List Heading"/>
    <w:next w:val="Normal"/>
    <w:uiPriority w:val="34"/>
    <w:qFormat/>
    <w:rsid w:val="00BA4B5B"/>
    <w:pPr>
      <w:ind w:left="720"/>
      <w:contextualSpacing/>
    </w:pPr>
    <w:rPr>
      <w:rFonts w:ascii="Calibri" w:eastAsia="Calibri" w:hAnsi="Calibri" w:cs="Times New Roman"/>
      <w:b/>
      <w:color w:val="2C449B"/>
      <w:sz w:val="32"/>
      <w:lang w:val="en-NZ"/>
    </w:rPr>
  </w:style>
  <w:style w:type="character" w:styleId="PlaceholderText">
    <w:name w:val="Placeholder Text"/>
    <w:basedOn w:val="DefaultParagraphFont"/>
    <w:uiPriority w:val="99"/>
    <w:semiHidden/>
    <w:rsid w:val="00BA4B5B"/>
    <w:rPr>
      <w:color w:val="808080"/>
    </w:rPr>
  </w:style>
  <w:style w:type="paragraph" w:customStyle="1" w:styleId="InnovisH1">
    <w:name w:val="Innovis H1"/>
    <w:basedOn w:val="Heading1"/>
    <w:next w:val="InnovisNormal"/>
    <w:link w:val="InnovisH1Char"/>
    <w:qFormat/>
    <w:rsid w:val="00B22AF4"/>
    <w:pPr>
      <w:numPr>
        <w:numId w:val="14"/>
      </w:numPr>
      <w:spacing w:after="100" w:afterAutospacing="1" w:line="276" w:lineRule="auto"/>
      <w:jc w:val="both"/>
    </w:pPr>
    <w:rPr>
      <w:rFonts w:cstheme="minorHAnsi"/>
      <w:b/>
      <w:noProof/>
      <w:color w:val="2C449B"/>
      <w:sz w:val="36"/>
    </w:rPr>
  </w:style>
  <w:style w:type="character" w:customStyle="1" w:styleId="InnovisH1Char">
    <w:name w:val="Innovis H1 Char"/>
    <w:basedOn w:val="Heading1Char"/>
    <w:link w:val="InnovisH1"/>
    <w:rsid w:val="00B22AF4"/>
    <w:rPr>
      <w:rFonts w:asciiTheme="majorHAnsi" w:eastAsiaTheme="majorEastAsia" w:hAnsiTheme="majorHAnsi" w:cstheme="minorHAnsi"/>
      <w:b/>
      <w:noProof/>
      <w:color w:val="2C449B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07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A047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A0478"/>
    <w:pPr>
      <w:tabs>
        <w:tab w:val="left" w:pos="660"/>
        <w:tab w:val="right" w:leader="dot" w:pos="9344"/>
      </w:tabs>
      <w:spacing w:after="100"/>
      <w:ind w:left="658" w:hanging="658"/>
    </w:pPr>
    <w:rPr>
      <w:sz w:val="18"/>
    </w:rPr>
  </w:style>
  <w:style w:type="character" w:styleId="Hyperlink">
    <w:name w:val="Hyperlink"/>
    <w:basedOn w:val="DefaultParagraphFont"/>
    <w:uiPriority w:val="99"/>
    <w:unhideWhenUsed/>
    <w:rsid w:val="006A047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4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444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B263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InnovisH2">
    <w:name w:val="Innovis H2"/>
    <w:basedOn w:val="Heading2"/>
    <w:next w:val="InnovisNormal"/>
    <w:link w:val="InnovisH2Char"/>
    <w:qFormat/>
    <w:rsid w:val="00B13B97"/>
    <w:pPr>
      <w:numPr>
        <w:numId w:val="14"/>
      </w:numPr>
      <w:spacing w:after="100" w:afterAutospacing="1"/>
    </w:pPr>
    <w:rPr>
      <w:color w:val="2E4499"/>
      <w:sz w:val="28"/>
    </w:rPr>
  </w:style>
  <w:style w:type="paragraph" w:styleId="TOC2">
    <w:name w:val="toc 2"/>
    <w:aliases w:val="InnovisTOC"/>
    <w:basedOn w:val="InnovisNormal"/>
    <w:next w:val="InnovisNormal"/>
    <w:autoRedefine/>
    <w:uiPriority w:val="39"/>
    <w:unhideWhenUsed/>
    <w:rsid w:val="000A0478"/>
    <w:pPr>
      <w:spacing w:after="100"/>
      <w:ind w:left="941" w:hanging="720"/>
    </w:pPr>
  </w:style>
  <w:style w:type="character" w:customStyle="1" w:styleId="InnovisH2Char">
    <w:name w:val="Innovis H2 Char"/>
    <w:basedOn w:val="Heading2Char"/>
    <w:link w:val="InnovisH2"/>
    <w:rsid w:val="00B13B97"/>
    <w:rPr>
      <w:rFonts w:asciiTheme="majorHAnsi" w:eastAsiaTheme="majorEastAsia" w:hAnsiTheme="majorHAnsi" w:cstheme="majorBidi"/>
      <w:color w:val="2E4499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7B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B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B6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B6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B6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B6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B6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InnovisNumbering">
    <w:name w:val="Innovis Numbering"/>
    <w:uiPriority w:val="99"/>
    <w:rsid w:val="00C40C3F"/>
    <w:pPr>
      <w:numPr>
        <w:numId w:val="11"/>
      </w:numPr>
    </w:pPr>
  </w:style>
  <w:style w:type="paragraph" w:customStyle="1" w:styleId="InnovisNormal">
    <w:name w:val="Innovis Normal"/>
    <w:basedOn w:val="Normal"/>
    <w:link w:val="InnovisNormalChar"/>
    <w:qFormat/>
    <w:rsid w:val="00B22AF4"/>
    <w:pPr>
      <w:spacing w:after="180"/>
    </w:pPr>
    <w:rPr>
      <w:rFonts w:cstheme="minorHAnsi"/>
      <w:color w:val="000000"/>
      <w:sz w:val="18"/>
      <w:shd w:val="clear" w:color="auto" w:fill="FFFFFF"/>
    </w:rPr>
  </w:style>
  <w:style w:type="character" w:customStyle="1" w:styleId="InnovisNormalChar">
    <w:name w:val="Innovis Normal Char"/>
    <w:basedOn w:val="DefaultParagraphFont"/>
    <w:link w:val="InnovisNormal"/>
    <w:rsid w:val="00B13B97"/>
    <w:rPr>
      <w:rFonts w:cstheme="minorHAnsi"/>
      <w:color w:val="000000"/>
      <w:sz w:val="18"/>
    </w:rPr>
  </w:style>
  <w:style w:type="paragraph" w:customStyle="1" w:styleId="InnovisAppendices">
    <w:name w:val="Innovis Appendices"/>
    <w:basedOn w:val="InnovisH1"/>
    <w:next w:val="InnovisNormal"/>
    <w:link w:val="InnovisAppendicesChar"/>
    <w:uiPriority w:val="1"/>
    <w:qFormat/>
    <w:rsid w:val="00B13B97"/>
    <w:pPr>
      <w:numPr>
        <w:numId w:val="0"/>
      </w:numPr>
    </w:pPr>
  </w:style>
  <w:style w:type="paragraph" w:customStyle="1" w:styleId="InnovisAppendix">
    <w:name w:val="Innovis Appendix"/>
    <w:basedOn w:val="InnovisH2"/>
    <w:next w:val="InnovisNormal"/>
    <w:link w:val="InnovisAppendixChar"/>
    <w:uiPriority w:val="1"/>
    <w:qFormat/>
    <w:rsid w:val="00A65F87"/>
    <w:pPr>
      <w:numPr>
        <w:ilvl w:val="0"/>
        <w:numId w:val="22"/>
      </w:numPr>
      <w:ind w:left="400"/>
    </w:pPr>
    <w:rPr>
      <w:color w:val="2C449B"/>
    </w:rPr>
  </w:style>
  <w:style w:type="character" w:customStyle="1" w:styleId="InnovisAppendicesChar">
    <w:name w:val="Innovis Appendices Char"/>
    <w:basedOn w:val="InnovisH1Char"/>
    <w:link w:val="InnovisAppendices"/>
    <w:uiPriority w:val="1"/>
    <w:rsid w:val="00B13B97"/>
    <w:rPr>
      <w:rFonts w:asciiTheme="majorHAnsi" w:eastAsiaTheme="majorEastAsia" w:hAnsiTheme="majorHAnsi" w:cstheme="minorHAnsi"/>
      <w:b/>
      <w:noProof/>
      <w:color w:val="2C449B"/>
      <w:sz w:val="36"/>
      <w:szCs w:val="32"/>
    </w:rPr>
  </w:style>
  <w:style w:type="paragraph" w:customStyle="1" w:styleId="InnovisSubAppendix">
    <w:name w:val="Innovis SubAppendix"/>
    <w:basedOn w:val="InnovisH2"/>
    <w:next w:val="InnovisNormal"/>
    <w:link w:val="InnovisSubAppendixChar"/>
    <w:uiPriority w:val="1"/>
    <w:qFormat/>
    <w:rsid w:val="00A65F87"/>
    <w:pPr>
      <w:numPr>
        <w:numId w:val="22"/>
      </w:numPr>
      <w:ind w:left="760"/>
    </w:pPr>
  </w:style>
  <w:style w:type="character" w:customStyle="1" w:styleId="InnovisAppendixChar">
    <w:name w:val="Innovis Appendix Char"/>
    <w:basedOn w:val="InnovisH2Char"/>
    <w:link w:val="InnovisAppendix"/>
    <w:uiPriority w:val="1"/>
    <w:rsid w:val="00A65F87"/>
    <w:rPr>
      <w:rFonts w:asciiTheme="majorHAnsi" w:eastAsiaTheme="majorEastAsia" w:hAnsiTheme="majorHAnsi" w:cstheme="majorBidi"/>
      <w:color w:val="2C449B"/>
      <w:sz w:val="28"/>
      <w:szCs w:val="26"/>
    </w:rPr>
  </w:style>
  <w:style w:type="numbering" w:customStyle="1" w:styleId="InnovisAppendixList">
    <w:name w:val="Innovis Appendix List"/>
    <w:uiPriority w:val="99"/>
    <w:rsid w:val="00A65F87"/>
    <w:pPr>
      <w:numPr>
        <w:numId w:val="18"/>
      </w:numPr>
    </w:pPr>
  </w:style>
  <w:style w:type="character" w:customStyle="1" w:styleId="InnovisSubAppendixChar">
    <w:name w:val="Innovis SubAppendix Char"/>
    <w:basedOn w:val="InnovisH2Char"/>
    <w:link w:val="InnovisSubAppendix"/>
    <w:uiPriority w:val="1"/>
    <w:rsid w:val="00A65F87"/>
    <w:rPr>
      <w:rFonts w:asciiTheme="majorHAnsi" w:eastAsiaTheme="majorEastAsia" w:hAnsiTheme="majorHAnsi" w:cstheme="majorBidi"/>
      <w:color w:val="2E4499"/>
      <w:sz w:val="28"/>
      <w:szCs w:val="26"/>
    </w:rPr>
  </w:style>
  <w:style w:type="table" w:styleId="TableGridLight">
    <w:name w:val="Grid Table Light"/>
    <w:basedOn w:val="TableNormal"/>
    <w:uiPriority w:val="40"/>
    <w:rsid w:val="001F0B5E"/>
    <w:pPr>
      <w:spacing w:after="0" w:line="240" w:lineRule="auto"/>
    </w:pPr>
    <w:rPr>
      <w:rFonts w:eastAsia="Calibr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A0A28"/>
    <w:rPr>
      <w:color w:val="808080"/>
      <w:shd w:val="clear" w:color="auto" w:fill="E6E6E6"/>
    </w:rPr>
  </w:style>
  <w:style w:type="table" w:customStyle="1" w:styleId="TableGrid1">
    <w:name w:val="Table Grid1"/>
    <w:basedOn w:val="TableNormal"/>
    <w:next w:val="TableGrid"/>
    <w:uiPriority w:val="39"/>
    <w:rsid w:val="00BA0A28"/>
    <w:pPr>
      <w:spacing w:after="0" w:line="240" w:lineRule="auto"/>
    </w:pPr>
    <w:rPr>
      <w:rFonts w:ascii="Calibri" w:eastAsia="Calibri" w:hAnsi="Calibri" w:cs="Times New Roman"/>
      <w:lang w:val="en-NZ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39"/>
    <w:rsid w:val="00604AC5"/>
    <w:pPr>
      <w:spacing w:after="0" w:line="240" w:lineRule="auto"/>
    </w:pPr>
    <w:rPr>
      <w:rFonts w:ascii="Calibri" w:eastAsia="Calibri" w:hAnsi="Calibri" w:cs="Times New Roman"/>
      <w:lang w:val="en-NZ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InnovisT1">
    <w:name w:val="Innovis T1"/>
    <w:basedOn w:val="TableGrid"/>
    <w:uiPriority w:val="99"/>
    <w:rsid w:val="00667F5E"/>
    <w:rPr>
      <w:color w:val="000000" w:themeColor="text1"/>
      <w:sz w:val="18"/>
      <w:szCs w:val="18"/>
    </w:rPr>
    <w:tblPr>
      <w:tblStyleRowBandSize w:val="1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2C4490"/>
      </w:tcPr>
    </w:tblStylePr>
    <w:tblStylePr w:type="firstCol">
      <w:rPr>
        <w:color w:val="FFFFFF" w:themeColor="background1"/>
      </w:rPr>
      <w:tblPr/>
      <w:tcPr>
        <w:shd w:val="clear" w:color="auto" w:fill="2C4490"/>
      </w:tcPr>
    </w:tblStylePr>
    <w:tblStylePr w:type="band1Horz">
      <w:tblPr/>
      <w:tcPr>
        <w:shd w:val="clear" w:color="auto" w:fill="C9D2EF"/>
      </w:tcPr>
    </w:tblStylePr>
    <w:tblStylePr w:type="band2Horz">
      <w:tblPr/>
      <w:tcPr>
        <w:shd w:val="clear" w:color="auto" w:fill="8397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285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8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6882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innovis.com.au" TargetMode="External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Engineering%20Library\01%20-%20Forms%20+%20Templates\JXXXX-STR-VER-XXXX%20%5b2%5d%20_VERIFICATION%20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D7395DC173437DA3EDD4AA93294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F64A0-CF8B-429E-950B-03612459E7E0}"/>
      </w:docPartPr>
      <w:docPartBody>
        <w:p w:rsidR="00000000" w:rsidRDefault="00000000">
          <w:pPr>
            <w:pStyle w:val="A0D7395DC173437DA3EDD4AA93294C92"/>
          </w:pPr>
          <w:r w:rsidRPr="002D36EB">
            <w:rPr>
              <w:rStyle w:val="PlaceholderText"/>
            </w:rPr>
            <w:t>[Category]</w:t>
          </w:r>
        </w:p>
      </w:docPartBody>
    </w:docPart>
    <w:docPart>
      <w:docPartPr>
        <w:name w:val="A493EBA1474A45378945F1B7317792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6BF52-28FC-49F6-8C80-42DCB671A22D}"/>
      </w:docPartPr>
      <w:docPartBody>
        <w:p w:rsidR="00000000" w:rsidRDefault="00000000">
          <w:pPr>
            <w:pStyle w:val="A493EBA1474A45378945F1B7317792CB"/>
          </w:pPr>
          <w:r w:rsidRPr="00E161B0">
            <w:rPr>
              <w:rStyle w:val="PlaceholderText"/>
            </w:rPr>
            <w:t>[Publish Date]</w:t>
          </w:r>
        </w:p>
      </w:docPartBody>
    </w:docPart>
    <w:docPart>
      <w:docPartPr>
        <w:name w:val="B9DCC39782D84D41A69183F330A78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14CAA1-899B-4A2C-8F91-B03B9D99090F}"/>
      </w:docPartPr>
      <w:docPartBody>
        <w:p w:rsidR="00000000" w:rsidRDefault="00000000">
          <w:pPr>
            <w:pStyle w:val="B9DCC39782D84D41A69183F330A78D3B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5AA250CD36D3418F92A4F521448DA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BD65-E4B7-48D3-9E78-A8AEBB42F6D6}"/>
      </w:docPartPr>
      <w:docPartBody>
        <w:p w:rsidR="00000000" w:rsidRDefault="00000000">
          <w:pPr>
            <w:pStyle w:val="5AA250CD36D3418F92A4F521448DA318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A89525CD5601469582D7B65BF2231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4A8DD-1F4D-4A8D-AF7C-FEA3B4B999A8}"/>
      </w:docPartPr>
      <w:docPartBody>
        <w:p w:rsidR="00000000" w:rsidRDefault="00000000">
          <w:pPr>
            <w:pStyle w:val="A89525CD5601469582D7B65BF2231662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138F17185F364961B6BB84692A088E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3F69F-6DAD-4914-BB9A-BC35AA08B030}"/>
      </w:docPartPr>
      <w:docPartBody>
        <w:p w:rsidR="00000000" w:rsidRDefault="00000000">
          <w:pPr>
            <w:pStyle w:val="138F17185F364961B6BB84692A088E4C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6D80F48A9CD440009707633913670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89D66-B9C1-4BB8-8D5C-2605A96E090F}"/>
      </w:docPartPr>
      <w:docPartBody>
        <w:p w:rsidR="00000000" w:rsidRDefault="00000000">
          <w:pPr>
            <w:pStyle w:val="6D80F48A9CD440009707633913670EF9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500FE124E81C4BC78FE0B1A38B77D7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716C5-1E1D-43E3-94F3-A7FFA2953AF3}"/>
      </w:docPartPr>
      <w:docPartBody>
        <w:p w:rsidR="00000000" w:rsidRDefault="00000000">
          <w:pPr>
            <w:pStyle w:val="500FE124E81C4BC78FE0B1A38B77D737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5CA0F2A0EB184566BCEAF305706B5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0D8CB8-8E30-4EE6-A719-56740F80C001}"/>
      </w:docPartPr>
      <w:docPartBody>
        <w:p w:rsidR="00000000" w:rsidRDefault="00000000">
          <w:pPr>
            <w:pStyle w:val="5CA0F2A0EB184566BCEAF305706B5014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4F16ADA5195241E5A0E69D591924C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00864-9C91-4636-A0EC-2F2E9FB3BD95}"/>
      </w:docPartPr>
      <w:docPartBody>
        <w:p w:rsidR="00000000" w:rsidRDefault="00000000">
          <w:pPr>
            <w:pStyle w:val="4F16ADA5195241E5A0E69D591924CE93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1349B8C1490348FCB4BC591B0375F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4BB37-4D94-49F6-BE09-0BB143219928}"/>
      </w:docPartPr>
      <w:docPartBody>
        <w:p w:rsidR="00000000" w:rsidRDefault="00000000">
          <w:pPr>
            <w:pStyle w:val="1349B8C1490348FCB4BC591B0375F9B0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71B15ABE1681416B8E44237AABED1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1139F-CB13-4A51-967C-3CF8952D7AF8}"/>
      </w:docPartPr>
      <w:docPartBody>
        <w:p w:rsidR="00000000" w:rsidRDefault="00000000">
          <w:pPr>
            <w:pStyle w:val="71B15ABE1681416B8E44237AABED19F5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C6C9FD13D4384C8AB8D3C3CE49C981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8B897-6575-4CAD-A1B3-3FED88368356}"/>
      </w:docPartPr>
      <w:docPartBody>
        <w:p w:rsidR="00000000" w:rsidRDefault="00000000">
          <w:pPr>
            <w:pStyle w:val="C6C9FD13D4384C8AB8D3C3CE49C981BB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C89097DB70DF4C8F9A580034FC2B1F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014A3-9F40-4DCE-BBF5-25261C2773D5}"/>
      </w:docPartPr>
      <w:docPartBody>
        <w:p w:rsidR="00000000" w:rsidRDefault="00000000">
          <w:pPr>
            <w:pStyle w:val="C89097DB70DF4C8F9A580034FC2B1F35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774B2C049B364AFD9AA8A2406D03E9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EE923-8C16-4A15-B284-19792AFB3405}"/>
      </w:docPartPr>
      <w:docPartBody>
        <w:p w:rsidR="00000000" w:rsidRDefault="00000000">
          <w:pPr>
            <w:pStyle w:val="774B2C049B364AFD9AA8A2406D03E968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755CA09F084546F3BB5602D001F5EE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1F18B-58BB-422F-953A-27D507CA8439}"/>
      </w:docPartPr>
      <w:docPartBody>
        <w:p w:rsidR="00000000" w:rsidRDefault="00000000">
          <w:pPr>
            <w:pStyle w:val="755CA09F084546F3BB5602D001F5EE21"/>
          </w:pPr>
          <w:r w:rsidRPr="00DE0BDD">
            <w:rPr>
              <w:rStyle w:val="PlaceholderText"/>
            </w:rPr>
            <w:t>Choose an item.</w:t>
          </w:r>
        </w:p>
      </w:docPartBody>
    </w:docPart>
    <w:docPart>
      <w:docPartPr>
        <w:name w:val="560F4822377D4027A1AFB83D5E95FC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9174F-5AE0-42B3-9E52-00E70009D918}"/>
      </w:docPartPr>
      <w:docPartBody>
        <w:p w:rsidR="00000000" w:rsidRDefault="00000000">
          <w:pPr>
            <w:pStyle w:val="560F4822377D4027A1AFB83D5E95FCA5"/>
          </w:pPr>
          <w:r w:rsidRPr="00DE0BDD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88"/>
    <w:rsid w:val="009A2888"/>
    <w:rsid w:val="00F7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0D7395DC173437DA3EDD4AA93294C92">
    <w:name w:val="A0D7395DC173437DA3EDD4AA93294C92"/>
  </w:style>
  <w:style w:type="paragraph" w:customStyle="1" w:styleId="A493EBA1474A45378945F1B7317792CB">
    <w:name w:val="A493EBA1474A45378945F1B7317792CB"/>
  </w:style>
  <w:style w:type="paragraph" w:customStyle="1" w:styleId="B9DCC39782D84D41A69183F330A78D3B">
    <w:name w:val="B9DCC39782D84D41A69183F330A78D3B"/>
  </w:style>
  <w:style w:type="paragraph" w:customStyle="1" w:styleId="5AA250CD36D3418F92A4F521448DA318">
    <w:name w:val="5AA250CD36D3418F92A4F521448DA318"/>
  </w:style>
  <w:style w:type="paragraph" w:customStyle="1" w:styleId="A89525CD5601469582D7B65BF2231662">
    <w:name w:val="A89525CD5601469582D7B65BF2231662"/>
  </w:style>
  <w:style w:type="paragraph" w:customStyle="1" w:styleId="138F17185F364961B6BB84692A088E4C">
    <w:name w:val="138F17185F364961B6BB84692A088E4C"/>
  </w:style>
  <w:style w:type="paragraph" w:customStyle="1" w:styleId="6D80F48A9CD440009707633913670EF9">
    <w:name w:val="6D80F48A9CD440009707633913670EF9"/>
  </w:style>
  <w:style w:type="paragraph" w:customStyle="1" w:styleId="500FE124E81C4BC78FE0B1A38B77D737">
    <w:name w:val="500FE124E81C4BC78FE0B1A38B77D737"/>
  </w:style>
  <w:style w:type="paragraph" w:customStyle="1" w:styleId="5CA0F2A0EB184566BCEAF305706B5014">
    <w:name w:val="5CA0F2A0EB184566BCEAF305706B5014"/>
  </w:style>
  <w:style w:type="paragraph" w:customStyle="1" w:styleId="4F16ADA5195241E5A0E69D591924CE93">
    <w:name w:val="4F16ADA5195241E5A0E69D591924CE93"/>
  </w:style>
  <w:style w:type="paragraph" w:customStyle="1" w:styleId="1349B8C1490348FCB4BC591B0375F9B0">
    <w:name w:val="1349B8C1490348FCB4BC591B0375F9B0"/>
  </w:style>
  <w:style w:type="paragraph" w:customStyle="1" w:styleId="71B15ABE1681416B8E44237AABED19F5">
    <w:name w:val="71B15ABE1681416B8E44237AABED19F5"/>
  </w:style>
  <w:style w:type="paragraph" w:customStyle="1" w:styleId="C6C9FD13D4384C8AB8D3C3CE49C981BB">
    <w:name w:val="C6C9FD13D4384C8AB8D3C3CE49C981BB"/>
  </w:style>
  <w:style w:type="paragraph" w:customStyle="1" w:styleId="C89097DB70DF4C8F9A580034FC2B1F35">
    <w:name w:val="C89097DB70DF4C8F9A580034FC2B1F35"/>
  </w:style>
  <w:style w:type="paragraph" w:customStyle="1" w:styleId="774B2C049B364AFD9AA8A2406D03E968">
    <w:name w:val="774B2C049B364AFD9AA8A2406D03E968"/>
  </w:style>
  <w:style w:type="paragraph" w:customStyle="1" w:styleId="755CA09F084546F3BB5602D001F5EE21">
    <w:name w:val="755CA09F084546F3BB5602D001F5EE21"/>
  </w:style>
  <w:style w:type="paragraph" w:customStyle="1" w:styleId="560F4822377D4027A1AFB83D5E95FCA5">
    <w:name w:val="560F4822377D4027A1AFB83D5E95FC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B53560-AFB9-4CB6-A167-7FD53F7C0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JXXXX-STR-VER-XXXX [2] _VERIFICATION FORM.dotx</Template>
  <TotalTime>1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Memorandum Name</vt:lpstr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 Name</dc:title>
  <dc:subject>Project Name</dc:subject>
  <dc:creator>Jarvis Anderson</dc:creator>
  <cp:keywords/>
  <dc:description/>
  <cp:lastModifiedBy>Jarvis Anderson</cp:lastModifiedBy>
  <cp:revision>1</cp:revision>
  <cp:lastPrinted>2019-08-08T06:22:00Z</cp:lastPrinted>
  <dcterms:created xsi:type="dcterms:W3CDTF">2026-09-01T07:28:00Z</dcterms:created>
  <dcterms:modified xsi:type="dcterms:W3CDTF">2026-09-01T07:29:00Z</dcterms:modified>
  <cp:category>PXXXX-XXX-VER-XXXX</cp:category>
  <cp:contentStatus>X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 Name">
    <vt:lpwstr>Project Name</vt:lpwstr>
  </property>
</Properties>
</file>